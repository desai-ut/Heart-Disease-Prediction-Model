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62A4C" w14:textId="77777777" w:rsidR="00814823" w:rsidRDefault="00F20F78" w:rsidP="00814823">
      <w:r w:rsidRPr="00892A0C">
        <w:rPr>
          <w:rFonts w:ascii="Times New Roman" w:eastAsia="Times New Roman" w:hAnsi="Times New Roman" w:cs="Times New Roman"/>
          <w:noProof/>
          <w:color w:val="000000" w:themeColor="text1"/>
        </w:rPr>
        <w:drawing>
          <wp:inline distT="0" distB="0" distL="0" distR="0" wp14:anchorId="530BF20E" wp14:editId="0C51F0EF">
            <wp:extent cx="3434080" cy="654756"/>
            <wp:effectExtent l="0" t="0" r="0" b="0"/>
            <wp:docPr id="8" name="Picture 8" descr="Northeastern university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theastern university Logo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3750" cy="685199"/>
                    </a:xfrm>
                    <a:prstGeom prst="rect">
                      <a:avLst/>
                    </a:prstGeom>
                    <a:noFill/>
                    <a:ln>
                      <a:noFill/>
                    </a:ln>
                  </pic:spPr>
                </pic:pic>
              </a:graphicData>
            </a:graphic>
          </wp:inline>
        </w:drawing>
      </w:r>
    </w:p>
    <w:tbl>
      <w:tblPr>
        <w:tblStyle w:val="PlainTable4"/>
        <w:tblW w:w="12256" w:type="dxa"/>
        <w:jc w:val="center"/>
        <w:tblLook w:val="04A0" w:firstRow="1" w:lastRow="0" w:firstColumn="1" w:lastColumn="0" w:noHBand="0" w:noVBand="1"/>
        <w:tblDescription w:val="Layout table"/>
      </w:tblPr>
      <w:tblGrid>
        <w:gridCol w:w="12256"/>
      </w:tblGrid>
      <w:tr w:rsidR="00814823" w14:paraId="0F7DE8D7"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01615EC9" w14:textId="77777777" w:rsidR="00814823" w:rsidRPr="008F5585" w:rsidRDefault="00814823" w:rsidP="008F5585">
            <w:pPr>
              <w:pStyle w:val="ReportTitle"/>
            </w:pPr>
            <w:r>
              <w:rPr>
                <w:noProof/>
              </w:rPr>
              <mc:AlternateContent>
                <mc:Choice Requires="wps">
                  <w:drawing>
                    <wp:inline distT="0" distB="0" distL="0" distR="0" wp14:anchorId="3E94BF3D" wp14:editId="6B796CC3">
                      <wp:extent cx="6909380"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90938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ascii="Times New Roman" w:hAnsi="Times New Roman" w:cs="Times New Roman"/>
                                      <w:b/>
                                      <w:sz w:val="60"/>
                                      <w:szCs w:val="60"/>
                                    </w:rPr>
                                    <w:alias w:val="Enter document title:"/>
                                    <w:tag w:val=""/>
                                    <w:id w:val="1159278023"/>
                                    <w:placeholder>
                                      <w:docPart w:val="5D0FBFC132484343B553C5C984DF45F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821380C" w14:textId="475AFEE4" w:rsidR="006F0485" w:rsidRPr="00F20F78" w:rsidRDefault="006F0485" w:rsidP="00814823">
                                      <w:pPr>
                                        <w:pStyle w:val="ReportTitle"/>
                                        <w:rPr>
                                          <w:rFonts w:ascii="Times New Roman" w:hAnsi="Times New Roman" w:cs="Times New Roman"/>
                                          <w:b/>
                                          <w:sz w:val="60"/>
                                          <w:szCs w:val="60"/>
                                        </w:rPr>
                                      </w:pPr>
                                      <w:r>
                                        <w:rPr>
                                          <w:rFonts w:ascii="Times New Roman" w:hAnsi="Times New Roman" w:cs="Times New Roman"/>
                                          <w:b/>
                                          <w:sz w:val="60"/>
                                          <w:szCs w:val="60"/>
                                        </w:rPr>
                                        <w:t>Final 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E94BF3D" id="_x0000_t202" coordsize="21600,21600" o:spt="202" path="m,l,21600r21600,l21600,xe">
                      <v:stroke joinstyle="miter"/>
                      <v:path gradientshapeok="t" o:connecttype="rect"/>
                    </v:shapetype>
                    <v:shape id="Text Box 24" o:spid="_x0000_s1026" type="#_x0000_t202" alt="Text box to enter title" style="width:544.0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" filled="f" stroked="f">
                      <v:textbox>
                        <w:txbxContent>
                          <w:sdt>
                            <w:sdtPr>
                              <w:rPr>
                                <w:rFonts w:ascii="Times New Roman" w:hAnsi="Times New Roman" w:cs="Times New Roman"/>
                                <w:b/>
                                <w:sz w:val="60"/>
                                <w:szCs w:val="60"/>
                              </w:rPr>
                              <w:alias w:val="Enter document title:"/>
                              <w:tag w:val=""/>
                              <w:id w:val="1159278023"/>
                              <w:placeholder>
                                <w:docPart w:val="5D0FBFC132484343B553C5C984DF45F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821380C" w14:textId="475AFEE4" w:rsidR="006F0485" w:rsidRPr="00F20F78" w:rsidRDefault="006F0485" w:rsidP="00814823">
                                <w:pPr>
                                  <w:pStyle w:val="ReportTitle"/>
                                  <w:rPr>
                                    <w:rFonts w:ascii="Times New Roman" w:hAnsi="Times New Roman" w:cs="Times New Roman"/>
                                    <w:b/>
                                    <w:sz w:val="60"/>
                                    <w:szCs w:val="60"/>
                                  </w:rPr>
                                </w:pPr>
                                <w:r>
                                  <w:rPr>
                                    <w:rFonts w:ascii="Times New Roman" w:hAnsi="Times New Roman" w:cs="Times New Roman"/>
                                    <w:b/>
                                    <w:sz w:val="60"/>
                                    <w:szCs w:val="60"/>
                                  </w:rPr>
                                  <w:t>Final Project</w:t>
                                </w:r>
                              </w:p>
                            </w:sdtContent>
                          </w:sdt>
                        </w:txbxContent>
                      </v:textbox>
                      <w10:anchorlock/>
                    </v:shape>
                  </w:pict>
                </mc:Fallback>
              </mc:AlternateContent>
            </w:r>
            <w:r>
              <w:rPr>
                <w:noProof/>
              </w:rPr>
              <mc:AlternateContent>
                <mc:Choice Requires="wps">
                  <w:drawing>
                    <wp:inline distT="0" distB="0" distL="0" distR="0" wp14:anchorId="2C4E5A5F" wp14:editId="54EDA6C8">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BF19B8B"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14:paraId="5A7703F1" w14:textId="77777777" w:rsidTr="00725D92">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C5A2CD6" w14:textId="77777777" w:rsidR="00814823" w:rsidRPr="005D120C" w:rsidRDefault="00C21A43" w:rsidP="00725D92">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3C24304E" wp14:editId="535DFE85">
                      <wp:extent cx="3515096" cy="337930"/>
                      <wp:effectExtent l="0" t="0" r="0" b="5080"/>
                      <wp:docPr id="25" name="Text Box 25" descr="Text box to enter subtitle"/>
                      <wp:cNvGraphicFramePr/>
                      <a:graphic xmlns:a="http://schemas.openxmlformats.org/drawingml/2006/main">
                        <a:graphicData uri="http://schemas.microsoft.com/office/word/2010/wordprocessingShape">
                          <wps:wsp>
                            <wps:cNvSpPr txBox="1"/>
                            <wps:spPr>
                              <a:xfrm>
                                <a:off x="0" y="0"/>
                                <a:ext cx="3515096" cy="337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ascii="Times New Roman" w:hAnsi="Times New Roman" w:cs="Times New Roman"/>
                                    </w:rPr>
                                    <w:alias w:val="Enter document subtitle:"/>
                                    <w:tag w:val="Enter document subtitle:"/>
                                    <w:id w:val="-2024003316"/>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EE1C08B" w14:textId="5ADE02F1" w:rsidR="006F0485" w:rsidRPr="00F20F78" w:rsidRDefault="00CC58E3" w:rsidP="00C21A43">
                                      <w:pPr>
                                        <w:pStyle w:val="Subtitle"/>
                                        <w:jc w:val="center"/>
                                        <w:rPr>
                                          <w:rFonts w:ascii="Times New Roman" w:hAnsi="Times New Roman" w:cs="Times New Roman"/>
                                        </w:rPr>
                                      </w:pPr>
                                      <w:r>
                                        <w:rPr>
                                          <w:rFonts w:ascii="Times New Roman" w:hAnsi="Times New Roman" w:cs="Times New Roman"/>
                                        </w:rPr>
                                        <w:t>Final</w:t>
                                      </w:r>
                                      <w:r w:rsidR="006F0485">
                                        <w:rPr>
                                          <w:rFonts w:ascii="Times New Roman" w:hAnsi="Times New Roman" w:cs="Times New Roman"/>
                                        </w:rPr>
                                        <w:t xml:space="preserve"> Report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C24304E" id="Text Box 25" o:spid="_x0000_s1027" type="#_x0000_t202" alt="Text box to enter subtitle" style="width:276.8pt;height:2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" filled="f" stroked="f">
                      <v:textbox>
                        <w:txbxContent>
                          <w:sdt>
                            <w:sdtPr>
                              <w:rPr>
                                <w:rFonts w:ascii="Times New Roman" w:hAnsi="Times New Roman" w:cs="Times New Roman"/>
                              </w:rPr>
                              <w:alias w:val="Enter document subtitle:"/>
                              <w:tag w:val="Enter document subtitle:"/>
                              <w:id w:val="-2024003316"/>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EE1C08B" w14:textId="5ADE02F1" w:rsidR="006F0485" w:rsidRPr="00F20F78" w:rsidRDefault="00CC58E3" w:rsidP="00C21A43">
                                <w:pPr>
                                  <w:pStyle w:val="Subtitle"/>
                                  <w:jc w:val="center"/>
                                  <w:rPr>
                                    <w:rFonts w:ascii="Times New Roman" w:hAnsi="Times New Roman" w:cs="Times New Roman"/>
                                  </w:rPr>
                                </w:pPr>
                                <w:r>
                                  <w:rPr>
                                    <w:rFonts w:ascii="Times New Roman" w:hAnsi="Times New Roman" w:cs="Times New Roman"/>
                                  </w:rPr>
                                  <w:t>Final</w:t>
                                </w:r>
                                <w:r w:rsidR="006F0485">
                                  <w:rPr>
                                    <w:rFonts w:ascii="Times New Roman" w:hAnsi="Times New Roman" w:cs="Times New Roman"/>
                                  </w:rPr>
                                  <w:t xml:space="preserve"> Report</w:t>
                                </w:r>
                              </w:p>
                            </w:sdtContent>
                          </w:sdt>
                        </w:txbxContent>
                      </v:textbox>
                      <w10:anchorlock/>
                    </v:shape>
                  </w:pict>
                </mc:Fallback>
              </mc:AlternateContent>
            </w:r>
          </w:p>
        </w:tc>
      </w:tr>
      <w:tr w:rsidR="00814823" w14:paraId="62716169" w14:textId="77777777" w:rsidTr="00725D92">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22DF0FE4" w14:textId="77777777" w:rsidR="00814823" w:rsidRPr="005D120C" w:rsidRDefault="00814823" w:rsidP="00725D92">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57FA1A84" wp14:editId="30D830DE">
                      <wp:extent cx="6495393" cy="1676400"/>
                      <wp:effectExtent l="0" t="0" r="0" b="0"/>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167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A239F9" w14:textId="77777777" w:rsidR="006F0485" w:rsidRDefault="006F0485" w:rsidP="005E1474">
                                  <w:pPr>
                                    <w:spacing w:before="240" w:after="0"/>
                                    <w:jc w:val="center"/>
                                    <w:rPr>
                                      <w:rFonts w:ascii="Times New Roman" w:hAnsi="Times New Roman" w:cs="Times New Roman"/>
                                      <w:color w:val="FFFFFF" w:themeColor="background1"/>
                                      <w:sz w:val="28"/>
                                      <w:szCs w:val="28"/>
                                    </w:rPr>
                                  </w:pPr>
                                  <w:r w:rsidRPr="00402F5B">
                                    <w:rPr>
                                      <w:rFonts w:ascii="Times New Roman" w:hAnsi="Times New Roman" w:cs="Times New Roman"/>
                                      <w:color w:val="FFFFFF" w:themeColor="background1"/>
                                      <w:sz w:val="28"/>
                                      <w:szCs w:val="28"/>
                                    </w:rPr>
                                    <w:t>Northeast</w:t>
                                  </w:r>
                                  <w:r>
                                    <w:rPr>
                                      <w:rFonts w:ascii="Times New Roman" w:hAnsi="Times New Roman" w:cs="Times New Roman"/>
                                      <w:color w:val="FFFFFF" w:themeColor="background1"/>
                                      <w:sz w:val="28"/>
                                      <w:szCs w:val="28"/>
                                    </w:rPr>
                                    <w:t>ern University - Toronto</w:t>
                                  </w:r>
                                  <w:r>
                                    <w:rPr>
                                      <w:rFonts w:ascii="Times New Roman" w:hAnsi="Times New Roman" w:cs="Times New Roman"/>
                                      <w:color w:val="FFFFFF" w:themeColor="background1"/>
                                      <w:sz w:val="28"/>
                                      <w:szCs w:val="28"/>
                                    </w:rPr>
                                    <w:br/>
                                    <w:t>ALY6015</w:t>
                                  </w:r>
                                  <w:r w:rsidRPr="00402F5B">
                                    <w:rPr>
                                      <w:rFonts w:ascii="Times New Roman" w:hAnsi="Times New Roman" w:cs="Times New Roman"/>
                                      <w:color w:val="FFFFFF" w:themeColor="background1"/>
                                      <w:sz w:val="28"/>
                                      <w:szCs w:val="28"/>
                                    </w:rPr>
                                    <w:t xml:space="preserve">: </w:t>
                                  </w:r>
                                  <w:r>
                                    <w:rPr>
                                      <w:rFonts w:ascii="Times New Roman" w:hAnsi="Times New Roman" w:cs="Times New Roman"/>
                                      <w:color w:val="FFFFFF" w:themeColor="background1"/>
                                      <w:sz w:val="28"/>
                                      <w:szCs w:val="28"/>
                                    </w:rPr>
                                    <w:t>Intermediate Analytics</w:t>
                                  </w:r>
                                </w:p>
                                <w:p w14:paraId="0796DC27" w14:textId="77777777" w:rsidR="006F0485" w:rsidRDefault="006F0485" w:rsidP="00402F5B">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Prof. Yvonne Leung</w:t>
                                  </w:r>
                                </w:p>
                                <w:p w14:paraId="41887DB7" w14:textId="77777777" w:rsidR="006F0485" w:rsidRDefault="006F0485" w:rsidP="005E1474">
                                  <w:pPr>
                                    <w:spacing w:after="0"/>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Adeyemi Adebimpe</w:t>
                                  </w:r>
                                </w:p>
                                <w:p w14:paraId="2C4B9C24" w14:textId="77777777" w:rsidR="006F0485" w:rsidRDefault="006F0485" w:rsidP="005E1474">
                                  <w:pPr>
                                    <w:spacing w:after="0"/>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Srinivas Shanmuga Ganesh Krishnaswamy</w:t>
                                  </w:r>
                                </w:p>
                                <w:p w14:paraId="6BB1CF91" w14:textId="77777777" w:rsidR="006F0485" w:rsidRDefault="006F0485" w:rsidP="00402F5B">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Utsav Desai</w:t>
                                  </w:r>
                                  <w:r>
                                    <w:rPr>
                                      <w:rFonts w:ascii="Times New Roman" w:hAnsi="Times New Roman" w:cs="Times New Roman"/>
                                      <w:vanish/>
                                    </w:rPr>
                                    <w:t>ethods:nd:l, Blood pressure and Heart rate</w:t>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p>
                                <w:p w14:paraId="1F74DA40" w14:textId="77777777" w:rsidR="006F0485" w:rsidRPr="00402F5B" w:rsidRDefault="006F0485" w:rsidP="00402F5B">
                                  <w:pPr>
                                    <w:jc w:val="center"/>
                                    <w:rPr>
                                      <w:rFonts w:ascii="Times New Roman" w:hAnsi="Times New Roman" w:cs="Times New Roman"/>
                                      <w:color w:val="FFFFFF" w:themeColor="background1"/>
                                      <w:sz w:val="28"/>
                                      <w:szCs w:val="28"/>
                                    </w:rPr>
                                  </w:pPr>
                                </w:p>
                                <w:p w14:paraId="60E5845E" w14:textId="77777777" w:rsidR="006F0485" w:rsidRPr="00402F5B" w:rsidRDefault="006F0485" w:rsidP="00402F5B">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Utsav Desa</w:t>
                                  </w:r>
                                  <w:r w:rsidRPr="00402F5B">
                                    <w:rPr>
                                      <w:rFonts w:ascii="Times New Roman" w:hAnsi="Times New Roman" w:cs="Times New Roman"/>
                                      <w:color w:val="FFFFFF" w:themeColor="background1"/>
                                      <w:sz w:val="28"/>
                                      <w:szCs w:val="28"/>
                                    </w:rPr>
                                    <w:t>- 002103753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FA1A84" id="Text Box 26" o:spid="_x0000_s1028" type="#_x0000_t202" alt="Text box to enter abstract" style="width:511.4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" filled="f" stroked="f">
                      <v:textbox>
                        <w:txbxContent>
                          <w:p w14:paraId="41A239F9" w14:textId="77777777" w:rsidR="006F0485" w:rsidRDefault="006F0485" w:rsidP="005E1474">
                            <w:pPr>
                              <w:spacing w:before="240" w:after="0"/>
                              <w:jc w:val="center"/>
                              <w:rPr>
                                <w:rFonts w:ascii="Times New Roman" w:hAnsi="Times New Roman" w:cs="Times New Roman"/>
                                <w:color w:val="FFFFFF" w:themeColor="background1"/>
                                <w:sz w:val="28"/>
                                <w:szCs w:val="28"/>
                              </w:rPr>
                            </w:pPr>
                            <w:r w:rsidRPr="00402F5B">
                              <w:rPr>
                                <w:rFonts w:ascii="Times New Roman" w:hAnsi="Times New Roman" w:cs="Times New Roman"/>
                                <w:color w:val="FFFFFF" w:themeColor="background1"/>
                                <w:sz w:val="28"/>
                                <w:szCs w:val="28"/>
                              </w:rPr>
                              <w:t>Northeast</w:t>
                            </w:r>
                            <w:r>
                              <w:rPr>
                                <w:rFonts w:ascii="Times New Roman" w:hAnsi="Times New Roman" w:cs="Times New Roman"/>
                                <w:color w:val="FFFFFF" w:themeColor="background1"/>
                                <w:sz w:val="28"/>
                                <w:szCs w:val="28"/>
                              </w:rPr>
                              <w:t>ern University - Toronto</w:t>
                            </w:r>
                            <w:r>
                              <w:rPr>
                                <w:rFonts w:ascii="Times New Roman" w:hAnsi="Times New Roman" w:cs="Times New Roman"/>
                                <w:color w:val="FFFFFF" w:themeColor="background1"/>
                                <w:sz w:val="28"/>
                                <w:szCs w:val="28"/>
                              </w:rPr>
                              <w:br/>
                              <w:t>ALY6015</w:t>
                            </w:r>
                            <w:r w:rsidRPr="00402F5B">
                              <w:rPr>
                                <w:rFonts w:ascii="Times New Roman" w:hAnsi="Times New Roman" w:cs="Times New Roman"/>
                                <w:color w:val="FFFFFF" w:themeColor="background1"/>
                                <w:sz w:val="28"/>
                                <w:szCs w:val="28"/>
                              </w:rPr>
                              <w:t xml:space="preserve">: </w:t>
                            </w:r>
                            <w:r>
                              <w:rPr>
                                <w:rFonts w:ascii="Times New Roman" w:hAnsi="Times New Roman" w:cs="Times New Roman"/>
                                <w:color w:val="FFFFFF" w:themeColor="background1"/>
                                <w:sz w:val="28"/>
                                <w:szCs w:val="28"/>
                              </w:rPr>
                              <w:t>Intermediate Analytics</w:t>
                            </w:r>
                          </w:p>
                          <w:p w14:paraId="0796DC27" w14:textId="77777777" w:rsidR="006F0485" w:rsidRDefault="006F0485" w:rsidP="00402F5B">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Prof. Yvonne Leung</w:t>
                            </w:r>
                          </w:p>
                          <w:p w14:paraId="41887DB7" w14:textId="77777777" w:rsidR="006F0485" w:rsidRDefault="006F0485" w:rsidP="005E1474">
                            <w:pPr>
                              <w:spacing w:after="0"/>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Adeyemi Adebimpe</w:t>
                            </w:r>
                          </w:p>
                          <w:p w14:paraId="2C4B9C24" w14:textId="77777777" w:rsidR="006F0485" w:rsidRDefault="006F0485" w:rsidP="005E1474">
                            <w:pPr>
                              <w:spacing w:after="0"/>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Srinivas Shanmuga Ganesh Krishnaswamy</w:t>
                            </w:r>
                          </w:p>
                          <w:p w14:paraId="6BB1CF91" w14:textId="77777777" w:rsidR="006F0485" w:rsidRDefault="006F0485" w:rsidP="00402F5B">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Utsav Desai</w:t>
                            </w:r>
                            <w:r>
                              <w:rPr>
                                <w:rFonts w:ascii="Times New Roman" w:hAnsi="Times New Roman" w:cs="Times New Roman"/>
                                <w:vanish/>
                              </w:rPr>
                              <w:t>ethods:nd:l, Blood pressure and Heart rate</w:t>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p>
                          <w:p w14:paraId="1F74DA40" w14:textId="77777777" w:rsidR="006F0485" w:rsidRPr="00402F5B" w:rsidRDefault="006F0485" w:rsidP="00402F5B">
                            <w:pPr>
                              <w:jc w:val="center"/>
                              <w:rPr>
                                <w:rFonts w:ascii="Times New Roman" w:hAnsi="Times New Roman" w:cs="Times New Roman"/>
                                <w:color w:val="FFFFFF" w:themeColor="background1"/>
                                <w:sz w:val="28"/>
                                <w:szCs w:val="28"/>
                              </w:rPr>
                            </w:pPr>
                          </w:p>
                          <w:p w14:paraId="60E5845E" w14:textId="77777777" w:rsidR="006F0485" w:rsidRPr="00402F5B" w:rsidRDefault="006F0485" w:rsidP="00402F5B">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Utsav Desa</w:t>
                            </w:r>
                            <w:r w:rsidRPr="00402F5B">
                              <w:rPr>
                                <w:rFonts w:ascii="Times New Roman" w:hAnsi="Times New Roman" w:cs="Times New Roman"/>
                                <w:color w:val="FFFFFF" w:themeColor="background1"/>
                                <w:sz w:val="28"/>
                                <w:szCs w:val="28"/>
                              </w:rPr>
                              <w:t>- 002103753</w:t>
                            </w:r>
                          </w:p>
                        </w:txbxContent>
                      </v:textbox>
                      <w10:anchorlock/>
                    </v:shape>
                  </w:pict>
                </mc:Fallback>
              </mc:AlternateContent>
            </w:r>
          </w:p>
        </w:tc>
      </w:tr>
      <w:tr w:rsidR="00814823" w14:paraId="1628E79D" w14:textId="77777777"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32B2F334" w14:textId="77777777" w:rsidR="00814823" w:rsidRDefault="00814823" w:rsidP="00D72B46">
            <w:pPr>
              <w:jc w:val="center"/>
            </w:pPr>
          </w:p>
        </w:tc>
      </w:tr>
    </w:tbl>
    <w:p w14:paraId="3A4A1DB8" w14:textId="77777777" w:rsidR="00CE6D6C" w:rsidRPr="00724D81" w:rsidRDefault="00CE6D6C" w:rsidP="00CE6D6C">
      <w:pPr>
        <w:pStyle w:val="Heading1"/>
        <w:jc w:val="center"/>
      </w:pPr>
      <w:r>
        <w:lastRenderedPageBreak/>
        <w:t>Introduction</w:t>
      </w:r>
    </w:p>
    <w:p w14:paraId="4862F1B6" w14:textId="77777777" w:rsidR="00724D81" w:rsidRDefault="00CE6D6C">
      <w:pPr>
        <w:spacing w:after="200" w:line="276" w:lineRule="auto"/>
        <w:rPr>
          <w:sz w:val="24"/>
        </w:rPr>
      </w:pPr>
      <w:r w:rsidRPr="00402F5B">
        <w:rPr>
          <w:rFonts w:ascii="Times New Roman" w:hAnsi="Times New Roman" w:cs="Times New Roman"/>
          <w:noProof/>
        </w:rPr>
        <mc:AlternateContent>
          <mc:Choice Requires="wps">
            <w:drawing>
              <wp:inline distT="0" distB="0" distL="0" distR="0" wp14:anchorId="70D7723D" wp14:editId="059F7EFD">
                <wp:extent cx="6423660" cy="7376160"/>
                <wp:effectExtent l="0" t="0" r="0" b="0"/>
                <wp:docPr id="13" name="Text Box 13" descr="Text box to enter content"/>
                <wp:cNvGraphicFramePr/>
                <a:graphic xmlns:a="http://schemas.openxmlformats.org/drawingml/2006/main">
                  <a:graphicData uri="http://schemas.microsoft.com/office/word/2010/wordprocessingShape">
                    <wps:wsp>
                      <wps:cNvSpPr txBox="1"/>
                      <wps:spPr>
                        <a:xfrm>
                          <a:off x="0" y="0"/>
                          <a:ext cx="6423660" cy="7376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41AE14"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The purpose of this project analysis is to conduct a study and investigate the prevalence of heart disease in individuals of different age groups. We are trying to answer the following questions:</w:t>
                            </w:r>
                          </w:p>
                          <w:p w14:paraId="65C0012A" w14:textId="77777777" w:rsidR="009E0314" w:rsidRPr="009E0314" w:rsidRDefault="009E0314" w:rsidP="009E0314">
                            <w:pPr>
                              <w:numPr>
                                <w:ilvl w:val="0"/>
                                <w:numId w:val="38"/>
                              </w:num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What percentage of people in various age groups have heart disease?</w:t>
                            </w:r>
                          </w:p>
                          <w:p w14:paraId="11F9A88A" w14:textId="77777777" w:rsidR="009E0314" w:rsidRPr="009E0314" w:rsidRDefault="009E0314" w:rsidP="009E0314">
                            <w:pPr>
                              <w:numPr>
                                <w:ilvl w:val="0"/>
                                <w:numId w:val="38"/>
                              </w:num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Is there any association between the individual's gender and the different preliminary testing parameters? In other words, is the results of maximum heart rate, cholesterol, and resting blood pressure independent of the people's gender?</w:t>
                            </w:r>
                          </w:p>
                          <w:p w14:paraId="31C36869" w14:textId="77777777" w:rsidR="009E0314" w:rsidRPr="009E0314" w:rsidRDefault="009E0314" w:rsidP="009E0314">
                            <w:pPr>
                              <w:numPr>
                                <w:ilvl w:val="0"/>
                                <w:numId w:val="38"/>
                              </w:num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An individual's heartbeat count is measured to study the heart's functioning capacity. Does the age and gender of a person significantly impact the increase or decrease of the heart rate?</w:t>
                            </w:r>
                          </w:p>
                          <w:p w14:paraId="3089596A" w14:textId="77777777" w:rsidR="009E0314" w:rsidRPr="009E0314" w:rsidRDefault="009E0314" w:rsidP="009E0314">
                            <w:pPr>
                              <w:numPr>
                                <w:ilvl w:val="0"/>
                                <w:numId w:val="38"/>
                              </w:num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What are the various factors that influence the development of heart disease in humans? Can such conditions be predicted using a robust model?</w:t>
                            </w:r>
                          </w:p>
                          <w:p w14:paraId="5EE286A8" w14:textId="2E88D4D1" w:rsidR="006F0485" w:rsidRPr="00A244AB" w:rsidRDefault="006F0485" w:rsidP="00800502">
                            <w:pPr>
                              <w:spacing w:before="240" w:after="0" w:line="360" w:lineRule="auto"/>
                              <w:jc w:val="both"/>
                              <w:rPr>
                                <w:rFonts w:ascii="Times New Roman" w:hAnsi="Times New Roman" w:cs="Times New Roman"/>
                                <w:b/>
                                <w:sz w:val="28"/>
                                <w:szCs w:val="28"/>
                              </w:rPr>
                            </w:pPr>
                            <w:r w:rsidRPr="00A244AB">
                              <w:rPr>
                                <w:rFonts w:ascii="Times New Roman" w:hAnsi="Times New Roman" w:cs="Times New Roman"/>
                                <w:b/>
                                <w:sz w:val="28"/>
                                <w:szCs w:val="28"/>
                              </w:rPr>
                              <w:t>Background:</w:t>
                            </w:r>
                          </w:p>
                          <w:p w14:paraId="53F17870"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According to World Health Organization (W.H.O), unhealthy diet, physical inactivity, tobacco use, and harmful use of alcohol increase the risk of heart disease. These behaviors may result in high blood pressure, raised blood lipids, overweight, and obesity. Factors like poverty, stress, and hereditary issues are also determinants of cardiovascular diseases. Statistics from the Canadian Government states that heart disease is the second leading cause of death in Canada. The Public Health Agency of Canada's Canadian Chronic Disease Surveillance System (CCDSS) data in 2012/13 reveal that 1 in 12 Canadian adults aged 20 and above live with a diagnosed heart condition. It also states that the death rate accrued to heart conditions is higher in adults aged 40 and above. </w:t>
                            </w:r>
                          </w:p>
                          <w:p w14:paraId="71A644DD"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 </w:t>
                            </w:r>
                          </w:p>
                          <w:p w14:paraId="12ACCCDF"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Through this project analysis, we are interested to gain a better understanding of the factors that influence the development of the disease in an individual and making accurate predictions. With a robust prediction model, we should be able to identify the types of chest pain, gender factors, level of blood pressure or cholesterol level, heart rate, or age associated with the severity of the heart disease. Like, chances of having heart disease for males with heaving high blood pressure and any type of chest pain? Chances of having heart disease for females with high cholesterol and heart rate? Etc.</w:t>
                            </w:r>
                          </w:p>
                          <w:p w14:paraId="0A3C40C9"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 </w:t>
                            </w:r>
                          </w:p>
                          <w:p w14:paraId="448E1438"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The heart disease data from Kaggle will be used for this study. The data set contains 14 variables. The variable ‘target’ is the predicted output which serves as the dependent variable while the other 13 factors serve as the independent variables.</w:t>
                            </w:r>
                            <w:r w:rsidRPr="009E0314">
                              <w:rPr>
                                <w:rFonts w:ascii="Times New Roman" w:eastAsia="Times New Roman" w:hAnsi="Times New Roman" w:cs="Times New Roman"/>
                                <w:b/>
                                <w:bCs/>
                                <w:color w:val="0E101A"/>
                                <w:sz w:val="24"/>
                                <w:szCs w:val="24"/>
                              </w:rPr>
                              <w:t> </w:t>
                            </w:r>
                          </w:p>
                          <w:p w14:paraId="1A39F7D0" w14:textId="4A4A7A54" w:rsidR="006F0485" w:rsidRDefault="006F0485" w:rsidP="000A3603">
                            <w:pPr>
                              <w:spacing w:before="240" w:after="0" w:line="360" w:lineRule="auto"/>
                              <w:jc w:val="both"/>
                              <w:rPr>
                                <w:rFonts w:ascii="Times New Roman" w:hAnsi="Times New Roman" w:cs="Times New Roman"/>
                                <w:b/>
                                <w:sz w:val="28"/>
                                <w:szCs w:val="28"/>
                              </w:rPr>
                            </w:pPr>
                            <w:r w:rsidRPr="00A244AB">
                              <w:rPr>
                                <w:rFonts w:ascii="Times New Roman" w:hAnsi="Times New Roman" w:cs="Times New Roman"/>
                                <w:b/>
                                <w:sz w:val="28"/>
                                <w:szCs w:val="28"/>
                              </w:rPr>
                              <w:t>Methods:</w:t>
                            </w:r>
                          </w:p>
                          <w:p w14:paraId="428FF674" w14:textId="1E63CD53" w:rsidR="006F0485" w:rsidRDefault="006F0485" w:rsidP="000A3603">
                            <w:pPr>
                              <w:spacing w:after="0"/>
                              <w:jc w:val="both"/>
                              <w:rPr>
                                <w:rFonts w:ascii="Times New Roman" w:hAnsi="Times New Roman" w:cs="Times New Roman"/>
                                <w:sz w:val="24"/>
                                <w:szCs w:val="24"/>
                              </w:rPr>
                            </w:pPr>
                            <w:r w:rsidRPr="005C3AAC">
                              <w:rPr>
                                <w:rFonts w:ascii="Times New Roman" w:hAnsi="Times New Roman" w:cs="Times New Roman"/>
                                <w:sz w:val="24"/>
                                <w:szCs w:val="24"/>
                              </w:rPr>
                              <w:t xml:space="preserve">Testing and feature selections methods such as </w:t>
                            </w:r>
                            <w:r w:rsidR="00CC58E3">
                              <w:rPr>
                                <w:rFonts w:ascii="Times New Roman" w:hAnsi="Times New Roman" w:cs="Times New Roman"/>
                                <w:sz w:val="24"/>
                                <w:szCs w:val="24"/>
                              </w:rPr>
                              <w:t xml:space="preserve">Two-way </w:t>
                            </w:r>
                            <w:r w:rsidRPr="005C3AAC">
                              <w:rPr>
                                <w:rFonts w:ascii="Times New Roman" w:hAnsi="Times New Roman" w:cs="Times New Roman"/>
                                <w:sz w:val="24"/>
                                <w:szCs w:val="24"/>
                              </w:rPr>
                              <w:t xml:space="preserve">ANOVA, </w:t>
                            </w:r>
                            <w:r w:rsidR="000958EC">
                              <w:rPr>
                                <w:rFonts w:ascii="Times New Roman" w:hAnsi="Times New Roman" w:cs="Times New Roman"/>
                                <w:sz w:val="24"/>
                                <w:szCs w:val="24"/>
                              </w:rPr>
                              <w:t xml:space="preserve">and </w:t>
                            </w:r>
                            <w:r w:rsidRPr="005C3AAC">
                              <w:rPr>
                                <w:rFonts w:ascii="Times New Roman" w:hAnsi="Times New Roman" w:cs="Times New Roman"/>
                                <w:sz w:val="24"/>
                                <w:szCs w:val="24"/>
                              </w:rPr>
                              <w:t>Chi-Square are used to investigate the cause and effect of certain factors and their relationship with the development of heart disease.</w:t>
                            </w:r>
                            <w:r w:rsidR="000958EC">
                              <w:rPr>
                                <w:rFonts w:ascii="Times New Roman" w:hAnsi="Times New Roman" w:cs="Times New Roman"/>
                                <w:sz w:val="24"/>
                                <w:szCs w:val="24"/>
                              </w:rPr>
                              <w:t xml:space="preserve"> Stepwise feature selection method is used for model optimization. </w:t>
                            </w:r>
                            <w:r w:rsidRPr="005C3AAC">
                              <w:rPr>
                                <w:rFonts w:ascii="Times New Roman" w:hAnsi="Times New Roman" w:cs="Times New Roman"/>
                                <w:sz w:val="24"/>
                                <w:szCs w:val="24"/>
                              </w:rPr>
                              <w:t>The target variable is categorical. Thus, we are using the Generalized Linear modeling technique to make predictions.</w:t>
                            </w:r>
                          </w:p>
                          <w:p w14:paraId="2643D58A" w14:textId="34C02688" w:rsidR="006F0485" w:rsidRDefault="006F0485" w:rsidP="00806620">
                            <w:pPr>
                              <w:spacing w:before="240" w:after="0"/>
                              <w:jc w:val="both"/>
                              <w:rPr>
                                <w:rFonts w:ascii="Times New Roman" w:hAnsi="Times New Roman" w:cs="Times New Roman"/>
                                <w:b/>
                                <w:sz w:val="28"/>
                                <w:szCs w:val="28"/>
                              </w:rPr>
                            </w:pPr>
                          </w:p>
                          <w:p w14:paraId="4A92F5FD" w14:textId="77777777" w:rsidR="002B7786" w:rsidRDefault="002B7786" w:rsidP="00806620">
                            <w:pPr>
                              <w:spacing w:before="240" w:after="0"/>
                              <w:jc w:val="both"/>
                              <w:rPr>
                                <w:rFonts w:ascii="Times New Roman" w:hAnsi="Times New Roman" w:cs="Times New Roman"/>
                                <w:b/>
                                <w:sz w:val="28"/>
                                <w:szCs w:val="28"/>
                              </w:rPr>
                            </w:pPr>
                          </w:p>
                          <w:p w14:paraId="08621AAD" w14:textId="77777777" w:rsidR="006F0485" w:rsidRPr="00A244AB" w:rsidRDefault="006F0485" w:rsidP="00806620">
                            <w:pPr>
                              <w:spacing w:before="240" w:after="0"/>
                              <w:jc w:val="both"/>
                              <w:rPr>
                                <w:rFonts w:ascii="Times New Roman" w:hAnsi="Times New Roman" w:cs="Times New Roman"/>
                                <w:b/>
                                <w:sz w:val="28"/>
                                <w:szCs w:val="28"/>
                              </w:rPr>
                            </w:pP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0D7723D" id="_x0000_t202" coordsize="21600,21600" o:spt="202" path="m,l,21600r21600,l21600,xe">
                <v:stroke joinstyle="miter"/>
                <v:path gradientshapeok="t" o:connecttype="rect"/>
              </v:shapetype>
              <v:shape id="Text Box 13" o:spid="_x0000_s1029" type="#_x0000_t202" alt="Text box to enter content" style="width:505.8pt;height:5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" filled="f" stroked="f">
                <v:textbox inset=",23.04pt">
                  <w:txbxContent>
                    <w:p w14:paraId="0F41AE14"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The purpose of this project analysis is to conduct a study and investigate the prevalence of heart disease in individuals of different age groups. We are trying to answer the following questions:</w:t>
                      </w:r>
                    </w:p>
                    <w:p w14:paraId="65C0012A" w14:textId="77777777" w:rsidR="009E0314" w:rsidRPr="009E0314" w:rsidRDefault="009E0314" w:rsidP="009E0314">
                      <w:pPr>
                        <w:numPr>
                          <w:ilvl w:val="0"/>
                          <w:numId w:val="38"/>
                        </w:num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What percentage of people in various age groups have heart disease?</w:t>
                      </w:r>
                    </w:p>
                    <w:p w14:paraId="11F9A88A" w14:textId="77777777" w:rsidR="009E0314" w:rsidRPr="009E0314" w:rsidRDefault="009E0314" w:rsidP="009E0314">
                      <w:pPr>
                        <w:numPr>
                          <w:ilvl w:val="0"/>
                          <w:numId w:val="38"/>
                        </w:num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Is there any association between the individual's gender and the different preliminary testing parameters? In other words, is the results of maximum heart rate, cholesterol, and resting blood pressure independent of the people's gender?</w:t>
                      </w:r>
                    </w:p>
                    <w:p w14:paraId="31C36869" w14:textId="77777777" w:rsidR="009E0314" w:rsidRPr="009E0314" w:rsidRDefault="009E0314" w:rsidP="009E0314">
                      <w:pPr>
                        <w:numPr>
                          <w:ilvl w:val="0"/>
                          <w:numId w:val="38"/>
                        </w:num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An individual's heartbeat count is measured to study the heart's functioning capacity. Does the age and gender of a person significantly impact the increase or decrease of the heart rate?</w:t>
                      </w:r>
                    </w:p>
                    <w:p w14:paraId="3089596A" w14:textId="77777777" w:rsidR="009E0314" w:rsidRPr="009E0314" w:rsidRDefault="009E0314" w:rsidP="009E0314">
                      <w:pPr>
                        <w:numPr>
                          <w:ilvl w:val="0"/>
                          <w:numId w:val="38"/>
                        </w:num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What are the various factors that influence the development of heart disease in humans? Can such conditions be predicted using a robust model?</w:t>
                      </w:r>
                    </w:p>
                    <w:p w14:paraId="5EE286A8" w14:textId="2E88D4D1" w:rsidR="006F0485" w:rsidRPr="00A244AB" w:rsidRDefault="006F0485" w:rsidP="00800502">
                      <w:pPr>
                        <w:spacing w:before="240" w:after="0" w:line="360" w:lineRule="auto"/>
                        <w:jc w:val="both"/>
                        <w:rPr>
                          <w:rFonts w:ascii="Times New Roman" w:hAnsi="Times New Roman" w:cs="Times New Roman"/>
                          <w:b/>
                          <w:sz w:val="28"/>
                          <w:szCs w:val="28"/>
                        </w:rPr>
                      </w:pPr>
                      <w:r w:rsidRPr="00A244AB">
                        <w:rPr>
                          <w:rFonts w:ascii="Times New Roman" w:hAnsi="Times New Roman" w:cs="Times New Roman"/>
                          <w:b/>
                          <w:sz w:val="28"/>
                          <w:szCs w:val="28"/>
                        </w:rPr>
                        <w:t>Background:</w:t>
                      </w:r>
                    </w:p>
                    <w:p w14:paraId="53F17870"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According to World Health Organization (W.H.O), unhealthy diet, physical inactivity, tobacco use, and harmful use of alcohol increase the risk of heart disease. These behaviors may result in high blood pressure, raised blood lipids, overweight, and obesity. Factors like poverty, stress, and hereditary issues are also determinants of cardiovascular diseases. Statistics from the Canadian Government states that heart disease is the second leading cause of death in Canada. The Public Health Agency of Canada's Canadian Chronic Disease Surveillance System (CCDSS) data in 2012/13 reveal that 1 in 12 Canadian adults aged 20 and above live with a diagnosed heart condition. It also states that the death rate accrued to heart conditions is higher in adults aged 40 and above. </w:t>
                      </w:r>
                    </w:p>
                    <w:p w14:paraId="71A644DD"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 </w:t>
                      </w:r>
                    </w:p>
                    <w:p w14:paraId="12ACCCDF"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Through this project analysis, we are interested to gain a better understanding of the factors that influence the development of the disease in an individual and making accurate predictions. With a robust prediction model, we should be able to identify the types of chest pain, gender factors, level of blood pressure or cholesterol level, heart rate, or age associated with the severity of the heart disease. Like, chances of having heart disease for males with heaving high blood pressure and any type of chest pain? Chances of having heart disease for females with high cholesterol and heart rate? Etc.</w:t>
                      </w:r>
                    </w:p>
                    <w:p w14:paraId="0A3C40C9"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 </w:t>
                      </w:r>
                    </w:p>
                    <w:p w14:paraId="448E1438" w14:textId="77777777" w:rsidR="009E0314" w:rsidRPr="009E0314" w:rsidRDefault="009E0314" w:rsidP="009E0314">
                      <w:pPr>
                        <w:spacing w:after="0"/>
                        <w:jc w:val="both"/>
                        <w:rPr>
                          <w:rFonts w:ascii="Times New Roman" w:eastAsia="Times New Roman" w:hAnsi="Times New Roman" w:cs="Times New Roman"/>
                          <w:color w:val="0E101A"/>
                          <w:sz w:val="24"/>
                          <w:szCs w:val="24"/>
                        </w:rPr>
                      </w:pPr>
                      <w:r w:rsidRPr="009E0314">
                        <w:rPr>
                          <w:rFonts w:ascii="Times New Roman" w:eastAsia="Times New Roman" w:hAnsi="Times New Roman" w:cs="Times New Roman"/>
                          <w:color w:val="0E101A"/>
                          <w:sz w:val="24"/>
                          <w:szCs w:val="24"/>
                        </w:rPr>
                        <w:t>The heart disease data from Kaggle will be used for this study. The data set contains 14 variables. The variable ‘target’ is the predicted output which serves as the dependent variable while the other 13 factors serve as the independent variables.</w:t>
                      </w:r>
                      <w:r w:rsidRPr="009E0314">
                        <w:rPr>
                          <w:rFonts w:ascii="Times New Roman" w:eastAsia="Times New Roman" w:hAnsi="Times New Roman" w:cs="Times New Roman"/>
                          <w:b/>
                          <w:bCs/>
                          <w:color w:val="0E101A"/>
                          <w:sz w:val="24"/>
                          <w:szCs w:val="24"/>
                        </w:rPr>
                        <w:t> </w:t>
                      </w:r>
                    </w:p>
                    <w:p w14:paraId="1A39F7D0" w14:textId="4A4A7A54" w:rsidR="006F0485" w:rsidRDefault="006F0485" w:rsidP="000A3603">
                      <w:pPr>
                        <w:spacing w:before="240" w:after="0" w:line="360" w:lineRule="auto"/>
                        <w:jc w:val="both"/>
                        <w:rPr>
                          <w:rFonts w:ascii="Times New Roman" w:hAnsi="Times New Roman" w:cs="Times New Roman"/>
                          <w:b/>
                          <w:sz w:val="28"/>
                          <w:szCs w:val="28"/>
                        </w:rPr>
                      </w:pPr>
                      <w:r w:rsidRPr="00A244AB">
                        <w:rPr>
                          <w:rFonts w:ascii="Times New Roman" w:hAnsi="Times New Roman" w:cs="Times New Roman"/>
                          <w:b/>
                          <w:sz w:val="28"/>
                          <w:szCs w:val="28"/>
                        </w:rPr>
                        <w:t>Methods:</w:t>
                      </w:r>
                    </w:p>
                    <w:p w14:paraId="428FF674" w14:textId="1E63CD53" w:rsidR="006F0485" w:rsidRDefault="006F0485" w:rsidP="000A3603">
                      <w:pPr>
                        <w:spacing w:after="0"/>
                        <w:jc w:val="both"/>
                        <w:rPr>
                          <w:rFonts w:ascii="Times New Roman" w:hAnsi="Times New Roman" w:cs="Times New Roman"/>
                          <w:sz w:val="24"/>
                          <w:szCs w:val="24"/>
                        </w:rPr>
                      </w:pPr>
                      <w:r w:rsidRPr="005C3AAC">
                        <w:rPr>
                          <w:rFonts w:ascii="Times New Roman" w:hAnsi="Times New Roman" w:cs="Times New Roman"/>
                          <w:sz w:val="24"/>
                          <w:szCs w:val="24"/>
                        </w:rPr>
                        <w:t xml:space="preserve">Testing and feature selections methods such as </w:t>
                      </w:r>
                      <w:r w:rsidR="00CC58E3">
                        <w:rPr>
                          <w:rFonts w:ascii="Times New Roman" w:hAnsi="Times New Roman" w:cs="Times New Roman"/>
                          <w:sz w:val="24"/>
                          <w:szCs w:val="24"/>
                        </w:rPr>
                        <w:t xml:space="preserve">Two-way </w:t>
                      </w:r>
                      <w:r w:rsidRPr="005C3AAC">
                        <w:rPr>
                          <w:rFonts w:ascii="Times New Roman" w:hAnsi="Times New Roman" w:cs="Times New Roman"/>
                          <w:sz w:val="24"/>
                          <w:szCs w:val="24"/>
                        </w:rPr>
                        <w:t xml:space="preserve">ANOVA, </w:t>
                      </w:r>
                      <w:r w:rsidR="000958EC">
                        <w:rPr>
                          <w:rFonts w:ascii="Times New Roman" w:hAnsi="Times New Roman" w:cs="Times New Roman"/>
                          <w:sz w:val="24"/>
                          <w:szCs w:val="24"/>
                        </w:rPr>
                        <w:t xml:space="preserve">and </w:t>
                      </w:r>
                      <w:r w:rsidRPr="005C3AAC">
                        <w:rPr>
                          <w:rFonts w:ascii="Times New Roman" w:hAnsi="Times New Roman" w:cs="Times New Roman"/>
                          <w:sz w:val="24"/>
                          <w:szCs w:val="24"/>
                        </w:rPr>
                        <w:t>Chi-Square are used to investigate the cause and effect of certain factors and their relationship with the development of heart disease.</w:t>
                      </w:r>
                      <w:r w:rsidR="000958EC">
                        <w:rPr>
                          <w:rFonts w:ascii="Times New Roman" w:hAnsi="Times New Roman" w:cs="Times New Roman"/>
                          <w:sz w:val="24"/>
                          <w:szCs w:val="24"/>
                        </w:rPr>
                        <w:t xml:space="preserve"> Stepwise feature selection method is used for model optimization. </w:t>
                      </w:r>
                      <w:r w:rsidRPr="005C3AAC">
                        <w:rPr>
                          <w:rFonts w:ascii="Times New Roman" w:hAnsi="Times New Roman" w:cs="Times New Roman"/>
                          <w:sz w:val="24"/>
                          <w:szCs w:val="24"/>
                        </w:rPr>
                        <w:t>The target variable is categorical. Thus, we are using the Generalized Linear modeling technique to make predictions.</w:t>
                      </w:r>
                    </w:p>
                    <w:p w14:paraId="2643D58A" w14:textId="34C02688" w:rsidR="006F0485" w:rsidRDefault="006F0485" w:rsidP="00806620">
                      <w:pPr>
                        <w:spacing w:before="240" w:after="0"/>
                        <w:jc w:val="both"/>
                        <w:rPr>
                          <w:rFonts w:ascii="Times New Roman" w:hAnsi="Times New Roman" w:cs="Times New Roman"/>
                          <w:b/>
                          <w:sz w:val="28"/>
                          <w:szCs w:val="28"/>
                        </w:rPr>
                      </w:pPr>
                    </w:p>
                    <w:p w14:paraId="4A92F5FD" w14:textId="77777777" w:rsidR="002B7786" w:rsidRDefault="002B7786" w:rsidP="00806620">
                      <w:pPr>
                        <w:spacing w:before="240" w:after="0"/>
                        <w:jc w:val="both"/>
                        <w:rPr>
                          <w:rFonts w:ascii="Times New Roman" w:hAnsi="Times New Roman" w:cs="Times New Roman"/>
                          <w:b/>
                          <w:sz w:val="28"/>
                          <w:szCs w:val="28"/>
                        </w:rPr>
                      </w:pPr>
                    </w:p>
                    <w:p w14:paraId="08621AAD" w14:textId="77777777" w:rsidR="006F0485" w:rsidRPr="00A244AB" w:rsidRDefault="006F0485" w:rsidP="00806620">
                      <w:pPr>
                        <w:spacing w:before="240" w:after="0"/>
                        <w:jc w:val="both"/>
                        <w:rPr>
                          <w:rFonts w:ascii="Times New Roman" w:hAnsi="Times New Roman" w:cs="Times New Roman"/>
                          <w:b/>
                          <w:sz w:val="28"/>
                          <w:szCs w:val="28"/>
                        </w:rPr>
                      </w:pPr>
                    </w:p>
                  </w:txbxContent>
                </v:textbox>
                <w10:anchorlock/>
              </v:shape>
            </w:pict>
          </mc:Fallback>
        </mc:AlternateContent>
      </w:r>
    </w:p>
    <w:p w14:paraId="46B79C4E" w14:textId="7EE115BE" w:rsidR="002B7786" w:rsidRDefault="00105EC6" w:rsidP="002B7786">
      <w:pPr>
        <w:pStyle w:val="Heading1"/>
        <w:spacing w:before="0"/>
        <w:jc w:val="center"/>
      </w:pPr>
      <w:r>
        <w:lastRenderedPageBreak/>
        <w:t>Analysis</w:t>
      </w:r>
    </w:p>
    <w:p w14:paraId="001DAFF7" w14:textId="2CEADDAC" w:rsidR="002B7786" w:rsidRDefault="002A2FEE" w:rsidP="002B7786">
      <w:pPr>
        <w:pStyle w:val="Default"/>
        <w:spacing w:before="240"/>
        <w:ind w:left="144"/>
        <w:jc w:val="center"/>
      </w:pPr>
      <w:r>
        <w:rPr>
          <w:noProof/>
        </w:rPr>
        <w:pict w14:anchorId="101340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48.4pt" o:bordertopcolor="this" o:borderleftcolor="this" o:borderbottomcolor="this" o:borderrightcolor="this">
            <v:imagedata r:id="rId9" o:title="1"/>
            <w10:bordertop type="single" width="12"/>
            <w10:borderleft type="single" width="12"/>
            <w10:borderbottom type="single" width="12"/>
            <w10:borderright type="single" width="12"/>
          </v:shape>
        </w:pict>
      </w:r>
    </w:p>
    <w:p w14:paraId="0DF4342E" w14:textId="12EBBD8B" w:rsidR="002B7786" w:rsidRDefault="002B7786" w:rsidP="002B7786">
      <w:pPr>
        <w:pStyle w:val="Default"/>
        <w:ind w:left="144"/>
        <w:jc w:val="center"/>
      </w:pPr>
      <w:r>
        <w:t>Fig.-1: Age-Group and Gender wise Heart Disease Observation</w:t>
      </w:r>
    </w:p>
    <w:p w14:paraId="734828CC" w14:textId="18A38807" w:rsidR="002B7786" w:rsidRDefault="00A342A7" w:rsidP="000958EC">
      <w:pPr>
        <w:pStyle w:val="Default"/>
        <w:spacing w:before="120"/>
        <w:ind w:left="144"/>
        <w:jc w:val="both"/>
      </w:pPr>
      <w:r w:rsidRPr="00A342A7">
        <w:t xml:space="preserve">From the above graph, we can infer the frequency of individuals </w:t>
      </w:r>
      <w:r w:rsidR="00B728AC">
        <w:t>in</w:t>
      </w:r>
      <w:r w:rsidRPr="00A342A7">
        <w:t xml:space="preserve"> various age groups having and not having heart disease. </w:t>
      </w:r>
      <w:r w:rsidR="000958EC" w:rsidRPr="000958EC">
        <w:t xml:space="preserve">It is evident that </w:t>
      </w:r>
      <w:r w:rsidR="000E1354">
        <w:t xml:space="preserve">people in </w:t>
      </w:r>
      <w:r w:rsidR="000958EC" w:rsidRPr="000958EC">
        <w:t>the 40-65 year age group ha</w:t>
      </w:r>
      <w:r w:rsidR="000E1354">
        <w:t>ve</w:t>
      </w:r>
      <w:r w:rsidR="000958EC" w:rsidRPr="000958EC">
        <w:t xml:space="preserve"> a high risk of developing heart disease and that females in this age group are more venerable than males.</w:t>
      </w:r>
    </w:p>
    <w:p w14:paraId="147D2546" w14:textId="62EA9A62" w:rsidR="0075280B" w:rsidRDefault="002A2FEE" w:rsidP="009E0314">
      <w:pPr>
        <w:pStyle w:val="Default"/>
        <w:spacing w:before="120"/>
        <w:ind w:left="144"/>
        <w:jc w:val="center"/>
      </w:pPr>
      <w:r>
        <w:pict w14:anchorId="7A1D5ABE">
          <v:shape id="_x0000_i1026" type="#_x0000_t75" style="width:285.6pt;height:280.2pt" o:bordertopcolor="this" o:borderleftcolor="this" o:borderbottomcolor="this" o:borderrightcolor="this">
            <v:imagedata r:id="rId10" o:title="corr"/>
            <w10:bordertop type="single" width="12"/>
            <w10:borderleft type="single" width="12"/>
            <w10:borderbottom type="single" width="12"/>
            <w10:borderright type="single" width="12"/>
          </v:shape>
        </w:pict>
      </w:r>
    </w:p>
    <w:p w14:paraId="6EB7AEEA" w14:textId="632540D4" w:rsidR="006F0485" w:rsidRDefault="0075280B" w:rsidP="00D13930">
      <w:pPr>
        <w:pStyle w:val="Default"/>
        <w:ind w:left="144"/>
        <w:jc w:val="center"/>
      </w:pPr>
      <w:r w:rsidRPr="00B27C57">
        <w:rPr>
          <w:bCs/>
        </w:rPr>
        <w:t>Fig.-</w:t>
      </w:r>
      <w:r w:rsidR="002B7786">
        <w:rPr>
          <w:bCs/>
        </w:rPr>
        <w:t>2</w:t>
      </w:r>
      <w:r>
        <w:t xml:space="preserve">: </w:t>
      </w:r>
      <w:r w:rsidR="006F0485">
        <w:t>Correlation Matrix</w:t>
      </w:r>
    </w:p>
    <w:p w14:paraId="0A23DC64" w14:textId="4FAD7794" w:rsidR="00AF2662" w:rsidRDefault="00AF2662" w:rsidP="0019206F">
      <w:pPr>
        <w:pStyle w:val="Default"/>
        <w:spacing w:before="120"/>
        <w:ind w:left="144"/>
        <w:jc w:val="both"/>
      </w:pPr>
      <w:r w:rsidRPr="00AF2662">
        <w:rPr>
          <w:sz w:val="23"/>
          <w:szCs w:val="23"/>
        </w:rPr>
        <w:lastRenderedPageBreak/>
        <w:t>The above figure is a correlation plot showing the correlation values between the variables. The most related risk factors are used in the analysis. Figure 2 shows correlation values of each variable with each other and the color red indicates that variables are positively related with each other and color blue indicates that variables are negatively related with each other. We, therefore, identified that Maximum Heart Rate has a significant positive where ST</w:t>
      </w:r>
      <w:r>
        <w:rPr>
          <w:sz w:val="23"/>
          <w:szCs w:val="23"/>
        </w:rPr>
        <w:t xml:space="preserve"> </w:t>
      </w:r>
      <w:r w:rsidRPr="00AF2662">
        <w:rPr>
          <w:sz w:val="23"/>
          <w:szCs w:val="23"/>
        </w:rPr>
        <w:t>Depression has a significant negative relati</w:t>
      </w:r>
      <w:r>
        <w:rPr>
          <w:sz w:val="23"/>
          <w:szCs w:val="23"/>
        </w:rPr>
        <w:t>onship with the target variable.</w:t>
      </w:r>
    </w:p>
    <w:p w14:paraId="7B9E99BE" w14:textId="0E2BA6AA" w:rsidR="000F7195" w:rsidRDefault="002A2FEE" w:rsidP="000F7195">
      <w:pPr>
        <w:pStyle w:val="Default"/>
        <w:spacing w:before="240"/>
        <w:ind w:left="144"/>
        <w:jc w:val="center"/>
      </w:pPr>
      <w:r>
        <w:pict w14:anchorId="2D3D8772">
          <v:shape id="_x0000_i1027" type="#_x0000_t75" style="width:503.4pt;height:297pt" o:bordertopcolor="this" o:borderleftcolor="this" o:borderbottomcolor="this" o:borderrightcolor="this">
            <v:imagedata r:id="rId11" o:title="3"/>
            <w10:bordertop type="single" width="12"/>
            <w10:borderleft type="single" width="12"/>
            <w10:borderbottom type="single" width="12"/>
            <w10:borderright type="single" width="12"/>
          </v:shape>
        </w:pict>
      </w:r>
    </w:p>
    <w:p w14:paraId="1515F43D" w14:textId="15D30517" w:rsidR="000F7195" w:rsidRDefault="000F7195" w:rsidP="000F7195">
      <w:pPr>
        <w:pStyle w:val="Default"/>
        <w:ind w:left="144"/>
        <w:jc w:val="center"/>
      </w:pPr>
      <w:r>
        <w:t>Fig.-3: Gender wise Resting BP, Cholesterol and Max. Heart Rate</w:t>
      </w:r>
    </w:p>
    <w:p w14:paraId="48B5C783" w14:textId="3DFA926B" w:rsidR="00CA5659" w:rsidRDefault="009E0314" w:rsidP="00CA5659">
      <w:pPr>
        <w:pStyle w:val="Default"/>
        <w:spacing w:before="120"/>
        <w:ind w:left="144"/>
        <w:jc w:val="both"/>
      </w:pPr>
      <w:r w:rsidRPr="009E0314">
        <w:t xml:space="preserve">A test </w:t>
      </w:r>
      <w:r w:rsidR="00CC77ED">
        <w:t>of</w:t>
      </w:r>
      <w:r w:rsidRPr="009E0314">
        <w:t xml:space="preserve"> independence is conducted to </w:t>
      </w:r>
      <w:r w:rsidR="00CA5659">
        <w:t>establish</w:t>
      </w:r>
      <w:r w:rsidRPr="009E0314">
        <w:t xml:space="preserve"> an association between </w:t>
      </w:r>
      <w:r w:rsidR="00CA5659" w:rsidRPr="00CA5659">
        <w:t>gender and pre-diagnostic parameters such as maximum heart rate, cholesterol, and resting blood pressure</w:t>
      </w:r>
      <w:r w:rsidRPr="009E0314">
        <w:t xml:space="preserve">. </w:t>
      </w:r>
      <w:r w:rsidR="00CA5659" w:rsidRPr="00CA5659">
        <w:t>A balloon</w:t>
      </w:r>
      <w:r w:rsidR="00CA5659">
        <w:t xml:space="preserve"> </w:t>
      </w:r>
      <w:r w:rsidR="00CA5659" w:rsidRPr="00CA5659">
        <w:t>graph provides better visualization of the relationship between the group.</w:t>
      </w:r>
    </w:p>
    <w:p w14:paraId="5086FAA0" w14:textId="4AC4AE72" w:rsidR="00A14EB3" w:rsidRDefault="002A2FEE" w:rsidP="00CA5659">
      <w:pPr>
        <w:pStyle w:val="Default"/>
        <w:spacing w:before="120"/>
        <w:ind w:left="144"/>
      </w:pPr>
      <w:r>
        <w:rPr>
          <w:noProof/>
        </w:rPr>
        <w:pict w14:anchorId="4EB73E15">
          <v:shape id="_x0000_i1028" type="#_x0000_t75" style="width:7in;height:1in" o:bordertopcolor="this" o:borderleftcolor="this" o:borderbottomcolor="this" o:borderrightcolor="this">
            <v:imagedata r:id="rId12" o:title="4"/>
            <w10:bordertop type="single" width="12"/>
            <w10:borderleft type="single" width="12"/>
            <w10:borderbottom type="single" width="12"/>
            <w10:borderright type="single" width="12"/>
          </v:shape>
        </w:pict>
      </w:r>
    </w:p>
    <w:p w14:paraId="15D3940E" w14:textId="01DBED88" w:rsidR="00A14EB3" w:rsidRDefault="00A14EB3" w:rsidP="00A14EB3">
      <w:pPr>
        <w:pStyle w:val="Default"/>
        <w:ind w:left="144"/>
        <w:jc w:val="center"/>
      </w:pPr>
      <w:r>
        <w:t>Fig.-</w:t>
      </w:r>
      <w:r w:rsidR="000F7195">
        <w:t>4</w:t>
      </w:r>
      <w:r w:rsidRPr="00A14EB3">
        <w:t>: Chi-Square results</w:t>
      </w:r>
    </w:p>
    <w:p w14:paraId="5427C619" w14:textId="252041FC" w:rsidR="00A14EB3" w:rsidRDefault="00117694" w:rsidP="0019206F">
      <w:pPr>
        <w:pStyle w:val="Default"/>
        <w:spacing w:before="120"/>
        <w:ind w:left="144"/>
        <w:jc w:val="both"/>
      </w:pPr>
      <w:r w:rsidRPr="00117694">
        <w:t xml:space="preserve">The null hypothesis states that there is no relationship between the testing parameters and gender, whereas the alternative hypothesis states that there is a relationship between them. From the results, we infer that the </w:t>
      </w:r>
      <w:r w:rsidR="00CA5659">
        <w:t>c</w:t>
      </w:r>
      <w:r w:rsidRPr="00117694">
        <w:t>hi-</w:t>
      </w:r>
      <w:r w:rsidR="00CA5659">
        <w:t>s</w:t>
      </w:r>
      <w:r w:rsidRPr="00117694">
        <w:t>quared value is less than the critical value, as a result, we cannot reject the null hypothesis. To conclude, we don’t have enough evidence to claim that there is an association between gender and the preliminary testing parameters such as Maximum Heart rate, Choleste</w:t>
      </w:r>
      <w:r>
        <w:t>rol, and Resting Blood Pressure</w:t>
      </w:r>
      <w:r w:rsidR="00EA74E9">
        <w:t>.</w:t>
      </w:r>
      <w:r w:rsidR="00EA74E9">
        <w:tab/>
      </w:r>
    </w:p>
    <w:p w14:paraId="6DF961C2" w14:textId="5CBF4432" w:rsidR="006F0485" w:rsidRDefault="002A2FEE" w:rsidP="0019206F">
      <w:pPr>
        <w:pStyle w:val="Default"/>
        <w:ind w:left="144"/>
        <w:jc w:val="center"/>
      </w:pPr>
      <w:r>
        <w:lastRenderedPageBreak/>
        <w:pict w14:anchorId="74D263C6">
          <v:shape id="_x0000_i1029" type="#_x0000_t75" style="width:363.6pt;height:238.2pt" o:bordertopcolor="this" o:borderleftcolor="this" o:borderbottomcolor="this" o:borderrightcolor="this">
            <v:imagedata r:id="rId13" o:title="5"/>
            <w10:bordertop type="single" width="12"/>
            <w10:borderleft type="single" width="12"/>
            <w10:borderbottom type="single" width="12"/>
            <w10:borderright type="single" width="12"/>
          </v:shape>
        </w:pict>
      </w:r>
    </w:p>
    <w:p w14:paraId="5821492C" w14:textId="0B55C36A" w:rsidR="0019206F" w:rsidRDefault="002A2FEE" w:rsidP="0019206F">
      <w:pPr>
        <w:pStyle w:val="Default"/>
        <w:ind w:left="144"/>
        <w:jc w:val="center"/>
      </w:pPr>
      <w:r>
        <w:pict w14:anchorId="238342FA">
          <v:shape id="_x0000_i1030" type="#_x0000_t75" style="width:364.2pt;height:250.8pt" o:bordertopcolor="this" o:borderleftcolor="this" o:borderbottomcolor="this" o:borderrightcolor="this">
            <v:imagedata r:id="rId14" o:title="6"/>
            <w10:bordertop type="single" width="12"/>
            <w10:borderleft type="single" width="12"/>
            <w10:borderbottom type="single" width="12"/>
            <w10:borderright type="single" width="12"/>
          </v:shape>
        </w:pict>
      </w:r>
    </w:p>
    <w:p w14:paraId="3B11C823" w14:textId="6459CEC0" w:rsidR="006F0485" w:rsidRDefault="00B47B57" w:rsidP="006F0485">
      <w:pPr>
        <w:pStyle w:val="Default"/>
        <w:ind w:left="144"/>
        <w:jc w:val="center"/>
      </w:pPr>
      <w:r>
        <w:t>Fig.-5</w:t>
      </w:r>
      <w:r w:rsidR="006F0485">
        <w:t xml:space="preserve">: </w:t>
      </w:r>
      <w:r w:rsidR="00B518B5">
        <w:t>ANOVA Test Statistics</w:t>
      </w:r>
    </w:p>
    <w:p w14:paraId="0741809A" w14:textId="6FDFF7C9" w:rsidR="00B224A4" w:rsidRDefault="0019206F" w:rsidP="0019206F">
      <w:pPr>
        <w:pStyle w:val="Default"/>
        <w:spacing w:before="120"/>
        <w:ind w:left="144"/>
        <w:jc w:val="both"/>
      </w:pPr>
      <w:r w:rsidRPr="0019206F">
        <w:t>The two-way ANOVA test determine</w:t>
      </w:r>
      <w:r w:rsidR="008C6EB9">
        <w:t>s</w:t>
      </w:r>
      <w:r w:rsidRPr="0019206F">
        <w:t xml:space="preserve"> whether age and gender affect an individual's heart rate. Based on the findings, we can conclude that there is enough evidence to claim that both age and gender impact the maximum heart rate of an individual. A Tukey pairwise test is conducted to determine the difference between the groups. The p-value less than the significance level indicates that there is a significant difference between groups. There was no statistically significant difference in maximum heart rate between the male and female groups over the age of 65. However, the male group over the age of 65 did have a statistically significant difference in maximum heart rate compared to the f</w:t>
      </w:r>
      <w:r>
        <w:t>emale group under the age of 40</w:t>
      </w:r>
      <w:r w:rsidR="00B224A4" w:rsidRPr="00B224A4">
        <w:t>.</w:t>
      </w:r>
    </w:p>
    <w:p w14:paraId="43726F95" w14:textId="79D30419" w:rsidR="00F10D0C" w:rsidRDefault="002A2FEE" w:rsidP="00F10D0C">
      <w:pPr>
        <w:pStyle w:val="Default"/>
        <w:spacing w:before="240"/>
        <w:ind w:left="-1872" w:right="-1872"/>
        <w:jc w:val="center"/>
      </w:pPr>
      <w:r>
        <w:lastRenderedPageBreak/>
        <w:pict w14:anchorId="28AC7534">
          <v:shape id="_x0000_i1031" type="#_x0000_t75" style="width:168.6pt;height:297.6pt;mso-position-horizontal:absolute;mso-position-horizontal-relative:text;mso-position-vertical:absolute;mso-position-vertical-relative:text;mso-width-relative:page;mso-height-relative:page" o:bordertopcolor="this" o:borderleftcolor="this" o:borderbottomcolor="this" o:borderrightcolor="this">
            <v:imagedata r:id="rId15" o:title="Picture2"/>
            <w10:bordertop type="single" width="12"/>
            <w10:borderleft type="single" width="12"/>
            <w10:borderbottom type="single" width="12"/>
            <w10:borderright type="single" width="12"/>
          </v:shape>
        </w:pict>
      </w:r>
      <w:r>
        <w:pict w14:anchorId="37679469">
          <v:shape id="_x0000_i1032" type="#_x0000_t75" style="width:400.2pt;height:260.4pt" o:bordertopcolor="this" o:borderleftcolor="this" o:borderbottomcolor="this" o:borderrightcolor="this">
            <v:imagedata r:id="rId16" o:title="Rplot115"/>
            <w10:bordertop type="single" width="12"/>
            <w10:borderleft type="single" width="12"/>
            <w10:borderbottom type="single" width="12"/>
            <w10:borderright type="single" width="12"/>
          </v:shape>
        </w:pict>
      </w:r>
    </w:p>
    <w:p w14:paraId="7F0BC9C9" w14:textId="5FED379D" w:rsidR="00C96B23" w:rsidRDefault="00F10D0C" w:rsidP="00C96B23">
      <w:pPr>
        <w:pStyle w:val="Default"/>
        <w:ind w:left="-1872" w:right="-1872"/>
        <w:jc w:val="center"/>
      </w:pPr>
      <w:r>
        <w:t>Fig.-</w:t>
      </w:r>
      <w:r w:rsidR="00C96B23">
        <w:t>6</w:t>
      </w:r>
      <w:r>
        <w:t xml:space="preserve">: </w:t>
      </w:r>
      <w:r w:rsidR="00E2387B">
        <w:t>GLM Statistics and variables Relation with Target variable</w:t>
      </w:r>
    </w:p>
    <w:p w14:paraId="18379387" w14:textId="2FCA3297" w:rsidR="00C96B23" w:rsidRDefault="005F1FB1" w:rsidP="0019206F">
      <w:pPr>
        <w:pStyle w:val="Default"/>
        <w:spacing w:before="120"/>
        <w:ind w:left="144"/>
        <w:jc w:val="both"/>
      </w:pPr>
      <w:r>
        <w:t xml:space="preserve">A model is developed to predict the prevalence of heart disease in people of a </w:t>
      </w:r>
      <w:r w:rsidR="002918C8">
        <w:t>specific</w:t>
      </w:r>
      <w:r>
        <w:t xml:space="preserve"> age</w:t>
      </w:r>
      <w:r w:rsidR="002918C8">
        <w:t xml:space="preserve"> group</w:t>
      </w:r>
      <w:r>
        <w:t>.</w:t>
      </w:r>
      <w:r w:rsidR="002918C8">
        <w:t xml:space="preserve"> </w:t>
      </w:r>
      <w:r w:rsidR="002918C8" w:rsidRPr="002918C8">
        <w:t>The model was optimi</w:t>
      </w:r>
      <w:r w:rsidR="002918C8">
        <w:t>z</w:t>
      </w:r>
      <w:r w:rsidR="002918C8" w:rsidRPr="002918C8">
        <w:t>ed using a stepwise feature selection method. The interaction of gender and age resulted in a high degree of collinearity among the independent variables. The interaction was removed from the model to resolve the multi-collinearity. The prevalence of the disease was influenced by factors such as maximum heart rate, gender, number of major vessels (cardiac fluoroscopy), and thalassemia.</w:t>
      </w:r>
    </w:p>
    <w:p w14:paraId="4CC6FE3E" w14:textId="7764C1E0" w:rsidR="00C96B23" w:rsidRDefault="00C96B23" w:rsidP="00133822">
      <w:pPr>
        <w:pStyle w:val="Default"/>
        <w:spacing w:before="240"/>
        <w:ind w:left="-1872" w:right="-1872"/>
        <w:jc w:val="center"/>
      </w:pPr>
      <w:r>
        <w:rPr>
          <w:noProof/>
        </w:rPr>
        <w:drawing>
          <wp:inline distT="0" distB="0" distL="0" distR="0" wp14:anchorId="2A7B6BFC" wp14:editId="1C1816BF">
            <wp:extent cx="3101632" cy="2987040"/>
            <wp:effectExtent l="19050" t="19050" r="22860" b="22860"/>
            <wp:docPr id="9" name="Picture 9" descr="Rplot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plot1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793" cy="2993936"/>
                    </a:xfrm>
                    <a:prstGeom prst="rect">
                      <a:avLst/>
                    </a:prstGeom>
                    <a:noFill/>
                    <a:ln w="19050" cmpd="sng">
                      <a:solidFill>
                        <a:srgbClr val="000000"/>
                      </a:solidFill>
                      <a:miter lim="800000"/>
                      <a:headEnd/>
                      <a:tailEnd/>
                    </a:ln>
                    <a:effectLst/>
                  </pic:spPr>
                </pic:pic>
              </a:graphicData>
            </a:graphic>
          </wp:inline>
        </w:drawing>
      </w:r>
      <w:r>
        <w:rPr>
          <w:noProof/>
        </w:rPr>
        <w:drawing>
          <wp:inline distT="0" distB="0" distL="0" distR="0" wp14:anchorId="5BEA763E" wp14:editId="4195F11E">
            <wp:extent cx="4518660" cy="1478280"/>
            <wp:effectExtent l="19050" t="19050" r="15240" b="26670"/>
            <wp:docPr id="7" name="Picture 7" descr="Comparis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arison 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660" cy="1478280"/>
                    </a:xfrm>
                    <a:prstGeom prst="rect">
                      <a:avLst/>
                    </a:prstGeom>
                    <a:noFill/>
                    <a:ln w="19050" cmpd="sng">
                      <a:solidFill>
                        <a:srgbClr val="000000"/>
                      </a:solidFill>
                      <a:miter lim="800000"/>
                      <a:headEnd/>
                      <a:tailEnd/>
                    </a:ln>
                    <a:effectLst/>
                  </pic:spPr>
                </pic:pic>
              </a:graphicData>
            </a:graphic>
          </wp:inline>
        </w:drawing>
      </w:r>
    </w:p>
    <w:p w14:paraId="039ECF5C" w14:textId="7002F36F" w:rsidR="00C96B23" w:rsidRDefault="002A2FEE" w:rsidP="00C96B23">
      <w:pPr>
        <w:pStyle w:val="Default"/>
        <w:spacing w:before="240"/>
        <w:ind w:left="-1872" w:right="-1872"/>
        <w:jc w:val="center"/>
      </w:pPr>
      <w:r>
        <w:lastRenderedPageBreak/>
        <w:pict w14:anchorId="73AB9CA1">
          <v:shape id="_x0000_i1033" type="#_x0000_t75" style="width:351pt;height:228.6pt" o:bordertopcolor="this" o:borderleftcolor="this" o:borderbottomcolor="this" o:borderrightcolor="this">
            <v:imagedata r:id="rId19" o:title="Rplot116"/>
            <w10:bordertop type="single" width="12"/>
            <w10:borderleft type="single" width="12"/>
            <w10:borderbottom type="single" width="12"/>
            <w10:borderright type="single" width="12"/>
          </v:shape>
        </w:pict>
      </w:r>
    </w:p>
    <w:p w14:paraId="09146293" w14:textId="3C41DE37" w:rsidR="00C96B23" w:rsidRDefault="00C96B23" w:rsidP="00C96B23">
      <w:pPr>
        <w:pStyle w:val="Default"/>
        <w:ind w:left="-1872" w:right="-1872"/>
        <w:jc w:val="center"/>
      </w:pPr>
      <w:r>
        <w:t>Fig.-7: GLM Confusion Matrix Statistics and ROC Curve</w:t>
      </w:r>
    </w:p>
    <w:p w14:paraId="02B6B0B3" w14:textId="5118012B" w:rsidR="00C96B23" w:rsidRDefault="00FB3472" w:rsidP="00133822">
      <w:pPr>
        <w:pStyle w:val="Default"/>
        <w:spacing w:before="120"/>
        <w:ind w:left="144"/>
        <w:jc w:val="both"/>
      </w:pPr>
      <w:r w:rsidRPr="00FB3472">
        <w:t>To assess the model's performance, a confusion matrix was created. For the testing sample, the model's sensitivity and specificity decrease. The model's accuracy is 82.7 percent for training data and 73.4 percent for testing samples, indicating that the model performs poorly. The ROC curve shows that the model performs poorly in classifying the data, with 80 percent of the area falling under the curve.</w:t>
      </w:r>
    </w:p>
    <w:p w14:paraId="00CAE2D7" w14:textId="77777777" w:rsidR="00DF0FD3" w:rsidRDefault="00DF0FD3" w:rsidP="00DF0FD3">
      <w:pPr>
        <w:pStyle w:val="Heading1"/>
        <w:jc w:val="center"/>
      </w:pPr>
      <w:r>
        <w:t>Conclusion/Interpretation</w:t>
      </w:r>
    </w:p>
    <w:p w14:paraId="026CEFC9" w14:textId="77777777" w:rsidR="00810D95" w:rsidRDefault="00C877D1" w:rsidP="00DF0FD3">
      <w:pPr>
        <w:rPr>
          <w:sz w:val="24"/>
        </w:rPr>
      </w:pPr>
      <w:bookmarkStart w:id="0" w:name="_GoBack"/>
      <w:r w:rsidRPr="00402F5B">
        <w:rPr>
          <w:rFonts w:ascii="Times New Roman" w:hAnsi="Times New Roman" w:cs="Times New Roman"/>
          <w:noProof/>
        </w:rPr>
        <mc:AlternateContent>
          <mc:Choice Requires="wps">
            <w:drawing>
              <wp:inline distT="0" distB="0" distL="0" distR="0" wp14:anchorId="19104DD0" wp14:editId="3C7195CA">
                <wp:extent cx="6429375" cy="3406140"/>
                <wp:effectExtent l="0" t="0" r="0" b="3810"/>
                <wp:docPr id="1" name="Text Box 1" descr="Text box to enter content"/>
                <wp:cNvGraphicFramePr/>
                <a:graphic xmlns:a="http://schemas.openxmlformats.org/drawingml/2006/main">
                  <a:graphicData uri="http://schemas.microsoft.com/office/word/2010/wordprocessingShape">
                    <wps:wsp>
                      <wps:cNvSpPr txBox="1"/>
                      <wps:spPr>
                        <a:xfrm>
                          <a:off x="0" y="0"/>
                          <a:ext cx="6429375" cy="3406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7DA5E9" w14:textId="455F99DB" w:rsidR="00E50E32" w:rsidRDefault="00E50E32" w:rsidP="00E50E32">
                            <w:pPr>
                              <w:spacing w:after="120"/>
                              <w:jc w:val="both"/>
                              <w:rPr>
                                <w:rFonts w:ascii="Times New Roman" w:hAnsi="Times New Roman" w:cs="Times New Roman"/>
                                <w:sz w:val="24"/>
                                <w:szCs w:val="24"/>
                              </w:rPr>
                            </w:pPr>
                            <w:r w:rsidRPr="00E50E32">
                              <w:rPr>
                                <w:rFonts w:ascii="Times New Roman" w:hAnsi="Times New Roman" w:cs="Times New Roman"/>
                                <w:sz w:val="24"/>
                                <w:szCs w:val="24"/>
                              </w:rPr>
                              <w:t>This project examined the prevalence of heart disease in different age groups of both males and females, taking into account various risk factors that may be associated. The project used a variety of analytic methods, including the Two-way ANOVA test, the Chi-square test, S</w:t>
                            </w:r>
                            <w:r w:rsidR="008C6EB9">
                              <w:rPr>
                                <w:rFonts w:ascii="Times New Roman" w:hAnsi="Times New Roman" w:cs="Times New Roman"/>
                                <w:sz w:val="24"/>
                                <w:szCs w:val="24"/>
                              </w:rPr>
                              <w:t>tep</w:t>
                            </w:r>
                            <w:r w:rsidRPr="00E50E32">
                              <w:rPr>
                                <w:rFonts w:ascii="Times New Roman" w:hAnsi="Times New Roman" w:cs="Times New Roman"/>
                                <w:sz w:val="24"/>
                                <w:szCs w:val="24"/>
                              </w:rPr>
                              <w:t xml:space="preserve">AIC, and GLM- Logistic regression. </w:t>
                            </w:r>
                          </w:p>
                          <w:p w14:paraId="0F5F4863" w14:textId="77777777" w:rsidR="00831DA6" w:rsidRDefault="00831DA6" w:rsidP="00E50E32">
                            <w:pPr>
                              <w:spacing w:after="120"/>
                              <w:jc w:val="both"/>
                              <w:rPr>
                                <w:rFonts w:ascii="Times New Roman" w:hAnsi="Times New Roman" w:cs="Times New Roman"/>
                                <w:sz w:val="24"/>
                                <w:szCs w:val="24"/>
                              </w:rPr>
                            </w:pPr>
                            <w:r w:rsidRPr="00831DA6">
                              <w:rPr>
                                <w:rFonts w:ascii="Times New Roman" w:hAnsi="Times New Roman" w:cs="Times New Roman"/>
                                <w:sz w:val="24"/>
                                <w:szCs w:val="24"/>
                              </w:rPr>
                              <w:t>The percentage of heart disease is more in men compared to women. In the Chi-Square test results, we can infer that the maximum heart rate, cholesterol, and resting blood pressure results are independent of a person’s gender. Through ANOVA analysis, we found that both age and gender influence the heart rate in individuals.</w:t>
                            </w:r>
                          </w:p>
                          <w:p w14:paraId="4B529B1C" w14:textId="2FB35F64" w:rsidR="00E50E32" w:rsidRPr="00E50E32" w:rsidRDefault="00E50E32" w:rsidP="00E50E32">
                            <w:pPr>
                              <w:spacing w:after="120"/>
                              <w:jc w:val="both"/>
                              <w:rPr>
                                <w:rFonts w:ascii="Times New Roman" w:hAnsi="Times New Roman" w:cs="Times New Roman"/>
                                <w:sz w:val="24"/>
                                <w:szCs w:val="24"/>
                              </w:rPr>
                            </w:pPr>
                            <w:r w:rsidRPr="00E50E32">
                              <w:rPr>
                                <w:rFonts w:ascii="Times New Roman" w:hAnsi="Times New Roman" w:cs="Times New Roman"/>
                                <w:sz w:val="24"/>
                                <w:szCs w:val="24"/>
                              </w:rPr>
                              <w:t xml:space="preserve">The model was subjected to various performance evaluation and validation processes, yielding a predictive model with </w:t>
                            </w:r>
                            <w:r w:rsidR="008C6EB9">
                              <w:rPr>
                                <w:rFonts w:ascii="Times New Roman" w:hAnsi="Times New Roman" w:cs="Times New Roman"/>
                                <w:sz w:val="24"/>
                                <w:szCs w:val="24"/>
                              </w:rPr>
                              <w:t>73.4</w:t>
                            </w:r>
                            <w:r w:rsidRPr="00E50E32">
                              <w:rPr>
                                <w:rFonts w:ascii="Times New Roman" w:hAnsi="Times New Roman" w:cs="Times New Roman"/>
                                <w:sz w:val="24"/>
                                <w:szCs w:val="24"/>
                              </w:rPr>
                              <w:t>% accuracy and 81% precision. The factors such as Resting Blood Pressure, Cholesterol, and interaction of sex and age group has no significance</w:t>
                            </w:r>
                            <w:r w:rsidR="00831DA6">
                              <w:rPr>
                                <w:rFonts w:ascii="Times New Roman" w:hAnsi="Times New Roman" w:cs="Times New Roman"/>
                                <w:sz w:val="24"/>
                                <w:szCs w:val="24"/>
                              </w:rPr>
                              <w:t xml:space="preserve">. </w:t>
                            </w:r>
                            <w:r w:rsidR="008C6EB9" w:rsidRPr="008C6EB9">
                              <w:rPr>
                                <w:rFonts w:ascii="Times New Roman" w:hAnsi="Times New Roman" w:cs="Times New Roman"/>
                                <w:sz w:val="24"/>
                                <w:szCs w:val="24"/>
                              </w:rPr>
                              <w:t>Although the prediction model performed significantly well for the training sample, it underperforms with the testing sample. As a result, we need to investigate more risk factors that eventually helps in predicting heart disease in human.</w:t>
                            </w:r>
                          </w:p>
                          <w:p w14:paraId="673A8DF6" w14:textId="5ED2C9A3" w:rsidR="006F0485" w:rsidRDefault="00E50E32" w:rsidP="00E50E32">
                            <w:pPr>
                              <w:spacing w:after="120"/>
                              <w:jc w:val="both"/>
                              <w:rPr>
                                <w:rFonts w:ascii="Times New Roman" w:hAnsi="Times New Roman" w:cs="Times New Roman"/>
                                <w:sz w:val="24"/>
                                <w:szCs w:val="24"/>
                              </w:rPr>
                            </w:pPr>
                            <w:r w:rsidRPr="00E50E32">
                              <w:rPr>
                                <w:rFonts w:ascii="Times New Roman" w:hAnsi="Times New Roman" w:cs="Times New Roman"/>
                                <w:sz w:val="24"/>
                                <w:szCs w:val="24"/>
                              </w:rPr>
                              <w:t>By changing one's lifestyle and eating habits, except for Thalassemia (a hereditary disorder), all other risk factors can be rectified and thus, minimize the risk of a heart condition.</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type w14:anchorId="19104DD0" id="_x0000_t202" coordsize="21600,21600" o:spt="202" path="m,l,21600r21600,l21600,xe">
                <v:stroke joinstyle="miter"/>
                <v:path gradientshapeok="t" o:connecttype="rect"/>
              </v:shapetype>
              <v:shape id="Text Box 1" o:spid="_x0000_s1030" type="#_x0000_t202" alt="Text box to enter content" style="width:506.25pt;height:2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" filled="f" stroked="f">
                <v:textbox inset=",23.04pt">
                  <w:txbxContent>
                    <w:p w14:paraId="0C7DA5E9" w14:textId="455F99DB" w:rsidR="00E50E32" w:rsidRDefault="00E50E32" w:rsidP="00E50E32">
                      <w:pPr>
                        <w:spacing w:after="120"/>
                        <w:jc w:val="both"/>
                        <w:rPr>
                          <w:rFonts w:ascii="Times New Roman" w:hAnsi="Times New Roman" w:cs="Times New Roman"/>
                          <w:sz w:val="24"/>
                          <w:szCs w:val="24"/>
                        </w:rPr>
                      </w:pPr>
                      <w:r w:rsidRPr="00E50E32">
                        <w:rPr>
                          <w:rFonts w:ascii="Times New Roman" w:hAnsi="Times New Roman" w:cs="Times New Roman"/>
                          <w:sz w:val="24"/>
                          <w:szCs w:val="24"/>
                        </w:rPr>
                        <w:t>This project examined the prevalence of heart disease in different age groups of both males and females, taking into account various risk factors that may be associated. The project used a variety of analytic methods, including the Two-way ANOVA test, the Chi-square test, S</w:t>
                      </w:r>
                      <w:r w:rsidR="008C6EB9">
                        <w:rPr>
                          <w:rFonts w:ascii="Times New Roman" w:hAnsi="Times New Roman" w:cs="Times New Roman"/>
                          <w:sz w:val="24"/>
                          <w:szCs w:val="24"/>
                        </w:rPr>
                        <w:t>tep</w:t>
                      </w:r>
                      <w:r w:rsidRPr="00E50E32">
                        <w:rPr>
                          <w:rFonts w:ascii="Times New Roman" w:hAnsi="Times New Roman" w:cs="Times New Roman"/>
                          <w:sz w:val="24"/>
                          <w:szCs w:val="24"/>
                        </w:rPr>
                        <w:t xml:space="preserve">AIC, and GLM- Logistic regression. </w:t>
                      </w:r>
                    </w:p>
                    <w:p w14:paraId="0F5F4863" w14:textId="77777777" w:rsidR="00831DA6" w:rsidRDefault="00831DA6" w:rsidP="00E50E32">
                      <w:pPr>
                        <w:spacing w:after="120"/>
                        <w:jc w:val="both"/>
                        <w:rPr>
                          <w:rFonts w:ascii="Times New Roman" w:hAnsi="Times New Roman" w:cs="Times New Roman"/>
                          <w:sz w:val="24"/>
                          <w:szCs w:val="24"/>
                        </w:rPr>
                      </w:pPr>
                      <w:r w:rsidRPr="00831DA6">
                        <w:rPr>
                          <w:rFonts w:ascii="Times New Roman" w:hAnsi="Times New Roman" w:cs="Times New Roman"/>
                          <w:sz w:val="24"/>
                          <w:szCs w:val="24"/>
                        </w:rPr>
                        <w:t>The percentage of heart disease is more in men compared to women. In the Chi-Square test results, we can infer that the maximum heart rate, cholesterol, and resting blood pressure results are independent of a person’s gender. Through ANOVA analysis, we found that both age and gender influence the heart rate in individuals.</w:t>
                      </w:r>
                    </w:p>
                    <w:p w14:paraId="4B529B1C" w14:textId="2FB35F64" w:rsidR="00E50E32" w:rsidRPr="00E50E32" w:rsidRDefault="00E50E32" w:rsidP="00E50E32">
                      <w:pPr>
                        <w:spacing w:after="120"/>
                        <w:jc w:val="both"/>
                        <w:rPr>
                          <w:rFonts w:ascii="Times New Roman" w:hAnsi="Times New Roman" w:cs="Times New Roman"/>
                          <w:sz w:val="24"/>
                          <w:szCs w:val="24"/>
                        </w:rPr>
                      </w:pPr>
                      <w:r w:rsidRPr="00E50E32">
                        <w:rPr>
                          <w:rFonts w:ascii="Times New Roman" w:hAnsi="Times New Roman" w:cs="Times New Roman"/>
                          <w:sz w:val="24"/>
                          <w:szCs w:val="24"/>
                        </w:rPr>
                        <w:t xml:space="preserve">The model was subjected to various performance evaluation and validation processes, yielding a predictive model with </w:t>
                      </w:r>
                      <w:r w:rsidR="008C6EB9">
                        <w:rPr>
                          <w:rFonts w:ascii="Times New Roman" w:hAnsi="Times New Roman" w:cs="Times New Roman"/>
                          <w:sz w:val="24"/>
                          <w:szCs w:val="24"/>
                        </w:rPr>
                        <w:t>73.4</w:t>
                      </w:r>
                      <w:r w:rsidRPr="00E50E32">
                        <w:rPr>
                          <w:rFonts w:ascii="Times New Roman" w:hAnsi="Times New Roman" w:cs="Times New Roman"/>
                          <w:sz w:val="24"/>
                          <w:szCs w:val="24"/>
                        </w:rPr>
                        <w:t>% accuracy and 81% precision. The factors such as Resting Blood Pressure, Cholesterol, and interaction of sex and age group has no significance</w:t>
                      </w:r>
                      <w:r w:rsidR="00831DA6">
                        <w:rPr>
                          <w:rFonts w:ascii="Times New Roman" w:hAnsi="Times New Roman" w:cs="Times New Roman"/>
                          <w:sz w:val="24"/>
                          <w:szCs w:val="24"/>
                        </w:rPr>
                        <w:t xml:space="preserve">. </w:t>
                      </w:r>
                      <w:r w:rsidR="008C6EB9" w:rsidRPr="008C6EB9">
                        <w:rPr>
                          <w:rFonts w:ascii="Times New Roman" w:hAnsi="Times New Roman" w:cs="Times New Roman"/>
                          <w:sz w:val="24"/>
                          <w:szCs w:val="24"/>
                        </w:rPr>
                        <w:t>Although the prediction model performed significantly well for the training sample, it underperforms with the testing sample. As a result, we need to investigate more risk factors that eventually helps in predicting heart disease in human.</w:t>
                      </w:r>
                    </w:p>
                    <w:p w14:paraId="673A8DF6" w14:textId="5ED2C9A3" w:rsidR="006F0485" w:rsidRDefault="00E50E32" w:rsidP="00E50E32">
                      <w:pPr>
                        <w:spacing w:after="120"/>
                        <w:jc w:val="both"/>
                        <w:rPr>
                          <w:rFonts w:ascii="Times New Roman" w:hAnsi="Times New Roman" w:cs="Times New Roman"/>
                          <w:sz w:val="24"/>
                          <w:szCs w:val="24"/>
                        </w:rPr>
                      </w:pPr>
                      <w:r w:rsidRPr="00E50E32">
                        <w:rPr>
                          <w:rFonts w:ascii="Times New Roman" w:hAnsi="Times New Roman" w:cs="Times New Roman"/>
                          <w:sz w:val="24"/>
                          <w:szCs w:val="24"/>
                        </w:rPr>
                        <w:t>By changing one's lifestyle and eating habits, except for Thalassemia (a hereditary disorder), all other risk factors can be rectified and thus, minimize the risk of a heart condition.</w:t>
                      </w:r>
                    </w:p>
                  </w:txbxContent>
                </v:textbox>
                <w10:anchorlock/>
              </v:shape>
            </w:pict>
          </mc:Fallback>
        </mc:AlternateContent>
      </w:r>
      <w:bookmarkEnd w:id="0"/>
    </w:p>
    <w:p w14:paraId="2837936F" w14:textId="77777777" w:rsidR="002047B3" w:rsidRDefault="00DF0FD3" w:rsidP="00995D7C">
      <w:pPr>
        <w:pStyle w:val="Heading1"/>
        <w:jc w:val="center"/>
      </w:pPr>
      <w:r>
        <w:lastRenderedPageBreak/>
        <w:t>References</w:t>
      </w:r>
    </w:p>
    <w:p w14:paraId="771FD07D" w14:textId="77777777" w:rsidR="00810D95" w:rsidRDefault="00C51BB9" w:rsidP="00C51BB9">
      <w:pPr>
        <w:jc w:val="both"/>
      </w:pPr>
      <w:r w:rsidRPr="00402F5B">
        <w:rPr>
          <w:rFonts w:ascii="Times New Roman" w:hAnsi="Times New Roman" w:cs="Times New Roman"/>
          <w:noProof/>
        </w:rPr>
        <mc:AlternateContent>
          <mc:Choice Requires="wps">
            <w:drawing>
              <wp:inline distT="0" distB="0" distL="0" distR="0" wp14:anchorId="28953419" wp14:editId="2C38D2BB">
                <wp:extent cx="6304280" cy="2598420"/>
                <wp:effectExtent l="0" t="0" r="0" b="0"/>
                <wp:docPr id="10" name="Text Box 10" descr="Text box to enter content"/>
                <wp:cNvGraphicFramePr/>
                <a:graphic xmlns:a="http://schemas.openxmlformats.org/drawingml/2006/main">
                  <a:graphicData uri="http://schemas.microsoft.com/office/word/2010/wordprocessingShape">
                    <wps:wsp>
                      <wps:cNvSpPr txBox="1"/>
                      <wps:spPr>
                        <a:xfrm>
                          <a:off x="0" y="0"/>
                          <a:ext cx="6304280" cy="2598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B40520" w14:textId="77777777" w:rsidR="003A58F4" w:rsidRPr="003A58F4" w:rsidRDefault="004C0943" w:rsidP="003A58F4">
                            <w:pPr>
                              <w:pStyle w:val="ListParagraph"/>
                              <w:numPr>
                                <w:ilvl w:val="0"/>
                                <w:numId w:val="34"/>
                              </w:numPr>
                            </w:pPr>
                            <w:hyperlink r:id="rId20" w:history="1">
                              <w:r w:rsidR="006F0485" w:rsidRPr="005F71E7">
                                <w:rPr>
                                  <w:rFonts w:eastAsiaTheme="minorEastAsia"/>
                                  <w:color w:val="0000FF"/>
                                  <w:sz w:val="22"/>
                                  <w:u w:val="single"/>
                                </w:rPr>
                                <w:t>Heart Disease UCI | Kaggle</w:t>
                              </w:r>
                            </w:hyperlink>
                          </w:p>
                          <w:p w14:paraId="7EC41F48" w14:textId="77777777" w:rsidR="003A58F4" w:rsidRPr="003A58F4" w:rsidRDefault="004C0943" w:rsidP="003A58F4">
                            <w:pPr>
                              <w:pStyle w:val="ListParagraph"/>
                              <w:numPr>
                                <w:ilvl w:val="0"/>
                                <w:numId w:val="34"/>
                              </w:numPr>
                            </w:pPr>
                            <w:hyperlink r:id="rId21" w:history="1">
                              <w:r w:rsidR="006F0485" w:rsidRPr="003A58F4">
                                <w:rPr>
                                  <w:rFonts w:eastAsiaTheme="minorEastAsia"/>
                                  <w:color w:val="0000FF"/>
                                  <w:sz w:val="22"/>
                                  <w:u w:val="single"/>
                                </w:rPr>
                                <w:t>Table 1 | A Hybrid Classification System for Heart Disease Diagnosis Based on the RFRS Method (hindawi.com)</w:t>
                              </w:r>
                            </w:hyperlink>
                          </w:p>
                          <w:p w14:paraId="0A7BBF5C" w14:textId="44F1099D" w:rsidR="006F0485" w:rsidRPr="003A58F4" w:rsidRDefault="004C0943" w:rsidP="003A58F4">
                            <w:pPr>
                              <w:pStyle w:val="ListParagraph"/>
                              <w:numPr>
                                <w:ilvl w:val="0"/>
                                <w:numId w:val="34"/>
                              </w:numPr>
                            </w:pPr>
                            <w:hyperlink r:id="rId22" w:history="1">
                              <w:r w:rsidR="006F0485" w:rsidRPr="003A58F4">
                                <w:rPr>
                                  <w:rStyle w:val="Hyperlink"/>
                                  <w:color w:val="0000FF"/>
                                </w:rPr>
                                <w:t>https://www.canada.ca/en/public-health/services/publications/diseases-conditions/heart-disease-canada.html</w:t>
                              </w:r>
                            </w:hyperlink>
                          </w:p>
                          <w:p w14:paraId="489140C4" w14:textId="77777777" w:rsidR="00E50E32" w:rsidRPr="00E50E32" w:rsidRDefault="004C0943" w:rsidP="00E50E32">
                            <w:pPr>
                              <w:pStyle w:val="ListParagraph"/>
                              <w:numPr>
                                <w:ilvl w:val="0"/>
                                <w:numId w:val="34"/>
                              </w:numPr>
                              <w:rPr>
                                <w:rStyle w:val="Hyperlink"/>
                                <w:color w:val="auto"/>
                                <w:u w:val="none"/>
                              </w:rPr>
                            </w:pPr>
                            <w:hyperlink r:id="rId23" w:anchor=":~:text=The%20most%20important%20behavioural%20risk,lipids%2C%20and%20overweight%20and%20obesity" w:history="1">
                              <w:r w:rsidR="006F0485" w:rsidRPr="002617EE">
                                <w:rPr>
                                  <w:rStyle w:val="Hyperlink"/>
                                  <w:color w:val="0000FF"/>
                                </w:rPr>
                                <w:t>https://www.who.int/news-room/fact-sheets/detail/cardiovascular-diseases-(cvds)#:~:text=The%20most%20important%20behavioural%20risk,lipids%2C%20and%20over</w:t>
                              </w:r>
                            </w:hyperlink>
                          </w:p>
                          <w:p w14:paraId="135134B1" w14:textId="77777777" w:rsidR="00E50E32" w:rsidRPr="00E50E32" w:rsidRDefault="004C0943" w:rsidP="00E50E32">
                            <w:pPr>
                              <w:pStyle w:val="ListParagraph"/>
                              <w:numPr>
                                <w:ilvl w:val="0"/>
                                <w:numId w:val="34"/>
                              </w:numPr>
                              <w:rPr>
                                <w:rStyle w:val="Hyperlink"/>
                                <w:color w:val="auto"/>
                                <w:u w:val="none"/>
                              </w:rPr>
                            </w:pPr>
                            <w:hyperlink r:id="rId24" w:history="1">
                              <w:r w:rsidR="00E30CF9" w:rsidRPr="00E50E32">
                                <w:rPr>
                                  <w:rStyle w:val="Hyperlink"/>
                                  <w:color w:val="0000FF"/>
                                </w:rPr>
                                <w:t>https://www.canada.ca/en/public-health/services/publications/diseases-conditions/heart-disease-canada.html</w:t>
                              </w:r>
                            </w:hyperlink>
                            <w:r w:rsidR="00E30CF9" w:rsidRPr="00E50E32">
                              <w:rPr>
                                <w:rStyle w:val="Hyperlink"/>
                                <w:color w:val="0000FF"/>
                              </w:rPr>
                              <w:t> </w:t>
                            </w:r>
                          </w:p>
                          <w:p w14:paraId="5B3F3EF8" w14:textId="2D5F2AD1" w:rsidR="003A58F4" w:rsidRPr="00E50E32" w:rsidRDefault="004C0943" w:rsidP="00E50E32">
                            <w:pPr>
                              <w:pStyle w:val="ListParagraph"/>
                              <w:numPr>
                                <w:ilvl w:val="0"/>
                                <w:numId w:val="34"/>
                              </w:numPr>
                              <w:rPr>
                                <w:rStyle w:val="Hyperlink"/>
                                <w:color w:val="auto"/>
                                <w:u w:val="none"/>
                              </w:rPr>
                            </w:pPr>
                            <w:hyperlink r:id="rId25" w:history="1">
                              <w:r w:rsidR="00E50E32" w:rsidRPr="00E50E32">
                                <w:rPr>
                                  <w:rStyle w:val="Hyperlink"/>
                                  <w:color w:val="0000FF"/>
                                </w:rPr>
                                <w:t>https://ieeexplore.ieee.org/abstract/document/8740989</w:t>
                              </w:r>
                            </w:hyperlink>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8953419" id="Text Box 10" o:spid="_x0000_s1031" type="#_x0000_t202" alt="Text box to enter content" style="width:496.4pt;height:2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" filled="f" stroked="f">
                <v:textbox inset=",23.04pt">
                  <w:txbxContent>
                    <w:p w14:paraId="32B40520" w14:textId="77777777" w:rsidR="003A58F4" w:rsidRPr="003A58F4" w:rsidRDefault="00E30CF9" w:rsidP="003A58F4">
                      <w:pPr>
                        <w:pStyle w:val="ListParagraph"/>
                        <w:numPr>
                          <w:ilvl w:val="0"/>
                          <w:numId w:val="34"/>
                        </w:numPr>
                      </w:pPr>
                      <w:hyperlink r:id="rId26" w:history="1">
                        <w:r w:rsidR="006F0485" w:rsidRPr="005F71E7">
                          <w:rPr>
                            <w:rFonts w:eastAsiaTheme="minorEastAsia"/>
                            <w:color w:val="0000FF"/>
                            <w:sz w:val="22"/>
                            <w:u w:val="single"/>
                          </w:rPr>
                          <w:t>Heart Disease UCI | Kaggle</w:t>
                        </w:r>
                      </w:hyperlink>
                    </w:p>
                    <w:p w14:paraId="7EC41F48" w14:textId="77777777" w:rsidR="003A58F4" w:rsidRPr="003A58F4" w:rsidRDefault="00E30CF9" w:rsidP="003A58F4">
                      <w:pPr>
                        <w:pStyle w:val="ListParagraph"/>
                        <w:numPr>
                          <w:ilvl w:val="0"/>
                          <w:numId w:val="34"/>
                        </w:numPr>
                      </w:pPr>
                      <w:hyperlink r:id="rId27" w:history="1">
                        <w:r w:rsidR="006F0485" w:rsidRPr="003A58F4">
                          <w:rPr>
                            <w:rFonts w:eastAsiaTheme="minorEastAsia"/>
                            <w:color w:val="0000FF"/>
                            <w:sz w:val="22"/>
                            <w:u w:val="single"/>
                          </w:rPr>
                          <w:t>Table 1 | A Hybrid Classification System for Heart Disease Diagnosis Based on the RFRS Method (hindawi.com)</w:t>
                        </w:r>
                      </w:hyperlink>
                    </w:p>
                    <w:p w14:paraId="0A7BBF5C" w14:textId="44F1099D" w:rsidR="006F0485" w:rsidRPr="003A58F4" w:rsidRDefault="00E30CF9" w:rsidP="003A58F4">
                      <w:pPr>
                        <w:pStyle w:val="ListParagraph"/>
                        <w:numPr>
                          <w:ilvl w:val="0"/>
                          <w:numId w:val="34"/>
                        </w:numPr>
                      </w:pPr>
                      <w:hyperlink r:id="rId28" w:history="1">
                        <w:r w:rsidR="006F0485" w:rsidRPr="003A58F4">
                          <w:rPr>
                            <w:rStyle w:val="Hyperlink"/>
                            <w:color w:val="0000FF"/>
                          </w:rPr>
                          <w:t>https://www.canada.ca/en/public-health/services/publications/diseases-conditions/heart-disease-canada.html</w:t>
                        </w:r>
                      </w:hyperlink>
                    </w:p>
                    <w:p w14:paraId="489140C4" w14:textId="77777777" w:rsidR="00E50E32" w:rsidRPr="00E50E32" w:rsidRDefault="00E30CF9" w:rsidP="00E50E32">
                      <w:pPr>
                        <w:pStyle w:val="ListParagraph"/>
                        <w:numPr>
                          <w:ilvl w:val="0"/>
                          <w:numId w:val="34"/>
                        </w:numPr>
                        <w:rPr>
                          <w:rStyle w:val="Hyperlink"/>
                          <w:color w:val="auto"/>
                          <w:u w:val="none"/>
                        </w:rPr>
                      </w:pPr>
                      <w:hyperlink r:id="rId29" w:anchor=":~:text=The%20most%20important%20behavioural%20risk,lipids%2C%20and%20overweight%20and%20obesity" w:history="1">
                        <w:r w:rsidR="006F0485" w:rsidRPr="002617EE">
                          <w:rPr>
                            <w:rStyle w:val="Hyperlink"/>
                            <w:color w:val="0000FF"/>
                          </w:rPr>
                          <w:t>https://www.who.int/news-room/fact-sheets/detail/cardiovascular-diseases-(cvds)#:~:text=The%20most%20important%20behavioural%20risk,lipids%2C%20and%20over</w:t>
                        </w:r>
                      </w:hyperlink>
                    </w:p>
                    <w:p w14:paraId="135134B1" w14:textId="77777777" w:rsidR="00E50E32" w:rsidRPr="00E50E32" w:rsidRDefault="00E30CF9" w:rsidP="00E50E32">
                      <w:pPr>
                        <w:pStyle w:val="ListParagraph"/>
                        <w:numPr>
                          <w:ilvl w:val="0"/>
                          <w:numId w:val="34"/>
                        </w:numPr>
                        <w:rPr>
                          <w:rStyle w:val="Hyperlink"/>
                          <w:color w:val="auto"/>
                          <w:u w:val="none"/>
                        </w:rPr>
                      </w:pPr>
                      <w:hyperlink r:id="rId30" w:history="1">
                        <w:r w:rsidRPr="00E50E32">
                          <w:rPr>
                            <w:rStyle w:val="Hyperlink"/>
                            <w:color w:val="0000FF"/>
                          </w:rPr>
                          <w:t>https://www.canada.ca/en/public-health/services/publications/diseases-conditions/heart-disease-canada.html</w:t>
                        </w:r>
                      </w:hyperlink>
                      <w:r w:rsidRPr="00E50E32">
                        <w:rPr>
                          <w:rStyle w:val="Hyperlink"/>
                          <w:color w:val="0000FF"/>
                        </w:rPr>
                        <w:t> </w:t>
                      </w:r>
                    </w:p>
                    <w:p w14:paraId="5B3F3EF8" w14:textId="2D5F2AD1" w:rsidR="003A58F4" w:rsidRPr="00E50E32" w:rsidRDefault="00E50E32" w:rsidP="00E50E32">
                      <w:pPr>
                        <w:pStyle w:val="ListParagraph"/>
                        <w:numPr>
                          <w:ilvl w:val="0"/>
                          <w:numId w:val="34"/>
                        </w:numPr>
                        <w:rPr>
                          <w:rStyle w:val="Hyperlink"/>
                          <w:color w:val="auto"/>
                          <w:u w:val="none"/>
                        </w:rPr>
                      </w:pPr>
                      <w:hyperlink r:id="rId31" w:history="1">
                        <w:r w:rsidRPr="00E50E32">
                          <w:rPr>
                            <w:rStyle w:val="Hyperlink"/>
                            <w:color w:val="0000FF"/>
                          </w:rPr>
                          <w:t>https://ieeexplore.ieee.org/abstract/document/8740989</w:t>
                        </w:r>
                      </w:hyperlink>
                    </w:p>
                  </w:txbxContent>
                </v:textbox>
                <w10:anchorlock/>
              </v:shape>
            </w:pict>
          </mc:Fallback>
        </mc:AlternateContent>
      </w:r>
    </w:p>
    <w:p w14:paraId="1A8E3327" w14:textId="77777777" w:rsidR="00CE6D6C" w:rsidRPr="00995D7C" w:rsidRDefault="00DF0FD3" w:rsidP="00CE6D6C">
      <w:pPr>
        <w:pStyle w:val="Heading1"/>
        <w:jc w:val="center"/>
      </w:pPr>
      <w:r>
        <w:t>Appendix</w:t>
      </w:r>
      <w:r w:rsidR="00AA78EB">
        <w:t xml:space="preserve"> (R Code)</w:t>
      </w:r>
    </w:p>
    <w:p w14:paraId="61758108" w14:textId="647EFBF7" w:rsidR="005F71E7" w:rsidRPr="00CA083E" w:rsidRDefault="005F71E7" w:rsidP="005F71E7">
      <w:pPr>
        <w:rPr>
          <w:i/>
          <w:iCs/>
        </w:rPr>
      </w:pPr>
      <w:r w:rsidRPr="00CA083E">
        <w:rPr>
          <w:i/>
          <w:iCs/>
        </w:rPr>
        <w:t># --- Final Project : Heart Disease --- #</w:t>
      </w:r>
    </w:p>
    <w:p w14:paraId="48E85CC4" w14:textId="77777777" w:rsidR="00CC180D" w:rsidRPr="00CA083E" w:rsidRDefault="00CC180D" w:rsidP="00CC180D">
      <w:pPr>
        <w:rPr>
          <w:i/>
          <w:iCs/>
        </w:rPr>
      </w:pPr>
      <w:r w:rsidRPr="00CA083E">
        <w:rPr>
          <w:i/>
          <w:iCs/>
        </w:rPr>
        <w:t># install.packages(c('gapminder', 'gridExtra', 'data.table', 'gginference', 'yarrr', 'dplyr', 'ggplot2', 'plotly', 'corrplot', 'psych', 'kableExtra'))</w:t>
      </w:r>
    </w:p>
    <w:p w14:paraId="153BAE90" w14:textId="77777777" w:rsidR="00CC180D" w:rsidRPr="00CA083E" w:rsidRDefault="00CC180D" w:rsidP="00CC180D">
      <w:pPr>
        <w:rPr>
          <w:i/>
          <w:iCs/>
        </w:rPr>
      </w:pPr>
      <w:r w:rsidRPr="00CA083E">
        <w:rPr>
          <w:i/>
          <w:iCs/>
        </w:rPr>
        <w:t># load packages</w:t>
      </w:r>
    </w:p>
    <w:p w14:paraId="2DA4783F" w14:textId="77777777" w:rsidR="00CC180D" w:rsidRPr="00CA083E" w:rsidRDefault="00CC180D" w:rsidP="00CC180D">
      <w:pPr>
        <w:rPr>
          <w:i/>
          <w:iCs/>
        </w:rPr>
      </w:pPr>
      <w:r w:rsidRPr="00CA083E">
        <w:rPr>
          <w:i/>
          <w:iCs/>
        </w:rPr>
        <w:t>install.packages('ggstatsplot')</w:t>
      </w:r>
    </w:p>
    <w:p w14:paraId="19A5C9A1" w14:textId="77777777" w:rsidR="00CC180D" w:rsidRPr="00CA083E" w:rsidRDefault="00CC180D" w:rsidP="00CC180D">
      <w:pPr>
        <w:rPr>
          <w:i/>
          <w:iCs/>
        </w:rPr>
      </w:pPr>
      <w:r w:rsidRPr="00CA083E">
        <w:rPr>
          <w:i/>
          <w:iCs/>
        </w:rPr>
        <w:t>library(ggstatsplot)</w:t>
      </w:r>
    </w:p>
    <w:p w14:paraId="0834D692" w14:textId="77777777" w:rsidR="00CC180D" w:rsidRPr="00CA083E" w:rsidRDefault="00CC180D" w:rsidP="00CC180D">
      <w:pPr>
        <w:rPr>
          <w:i/>
          <w:iCs/>
        </w:rPr>
      </w:pPr>
      <w:r w:rsidRPr="00CA083E">
        <w:rPr>
          <w:i/>
          <w:iCs/>
        </w:rPr>
        <w:t>library(psych)</w:t>
      </w:r>
    </w:p>
    <w:p w14:paraId="6E18518A" w14:textId="77777777" w:rsidR="00CC180D" w:rsidRPr="00CA083E" w:rsidRDefault="00CC180D" w:rsidP="00CC180D">
      <w:pPr>
        <w:rPr>
          <w:i/>
          <w:iCs/>
        </w:rPr>
      </w:pPr>
      <w:r w:rsidRPr="00CA083E">
        <w:rPr>
          <w:i/>
          <w:iCs/>
        </w:rPr>
        <w:t>library(dplyr)</w:t>
      </w:r>
    </w:p>
    <w:p w14:paraId="35FD054F" w14:textId="77777777" w:rsidR="00CC180D" w:rsidRPr="00CA083E" w:rsidRDefault="00CC180D" w:rsidP="00CC180D">
      <w:pPr>
        <w:rPr>
          <w:i/>
          <w:iCs/>
        </w:rPr>
      </w:pPr>
      <w:r w:rsidRPr="00CA083E">
        <w:rPr>
          <w:i/>
          <w:iCs/>
        </w:rPr>
        <w:t>library(gridExtra)</w:t>
      </w:r>
    </w:p>
    <w:p w14:paraId="46C16A03" w14:textId="77777777" w:rsidR="00CC180D" w:rsidRPr="00CA083E" w:rsidRDefault="00CC180D" w:rsidP="00CC180D">
      <w:pPr>
        <w:rPr>
          <w:i/>
          <w:iCs/>
        </w:rPr>
      </w:pPr>
      <w:r w:rsidRPr="00CA083E">
        <w:rPr>
          <w:i/>
          <w:iCs/>
        </w:rPr>
        <w:t>library(gapminder)</w:t>
      </w:r>
    </w:p>
    <w:p w14:paraId="050CC56B" w14:textId="77777777" w:rsidR="00CC180D" w:rsidRPr="00CA083E" w:rsidRDefault="00CC180D" w:rsidP="00CC180D">
      <w:pPr>
        <w:rPr>
          <w:i/>
          <w:iCs/>
        </w:rPr>
      </w:pPr>
      <w:r w:rsidRPr="00CA083E">
        <w:rPr>
          <w:i/>
          <w:iCs/>
        </w:rPr>
        <w:t>library(yarrr)</w:t>
      </w:r>
    </w:p>
    <w:p w14:paraId="55FE428E" w14:textId="77777777" w:rsidR="00CC180D" w:rsidRPr="00CA083E" w:rsidRDefault="00CC180D" w:rsidP="00CC180D">
      <w:pPr>
        <w:rPr>
          <w:i/>
          <w:iCs/>
        </w:rPr>
      </w:pPr>
      <w:r w:rsidRPr="00CA083E">
        <w:rPr>
          <w:i/>
          <w:iCs/>
        </w:rPr>
        <w:t>library(ggplot2)</w:t>
      </w:r>
    </w:p>
    <w:p w14:paraId="164C33A1" w14:textId="77777777" w:rsidR="00CC180D" w:rsidRPr="00CA083E" w:rsidRDefault="00CC180D" w:rsidP="00CC180D">
      <w:pPr>
        <w:rPr>
          <w:i/>
          <w:iCs/>
        </w:rPr>
      </w:pPr>
      <w:r w:rsidRPr="00CA083E">
        <w:rPr>
          <w:i/>
          <w:iCs/>
        </w:rPr>
        <w:t>#library(plotly)</w:t>
      </w:r>
    </w:p>
    <w:p w14:paraId="04656C80" w14:textId="77777777" w:rsidR="00CC180D" w:rsidRPr="00CA083E" w:rsidRDefault="00CC180D" w:rsidP="00CC180D">
      <w:pPr>
        <w:rPr>
          <w:i/>
          <w:iCs/>
        </w:rPr>
      </w:pPr>
      <w:r w:rsidRPr="00CA083E">
        <w:rPr>
          <w:i/>
          <w:iCs/>
        </w:rPr>
        <w:t>library(corrplot)</w:t>
      </w:r>
    </w:p>
    <w:p w14:paraId="42002924" w14:textId="77777777" w:rsidR="00CC180D" w:rsidRPr="00CA083E" w:rsidRDefault="00CC180D" w:rsidP="00CC180D">
      <w:pPr>
        <w:rPr>
          <w:i/>
          <w:iCs/>
        </w:rPr>
      </w:pPr>
      <w:r w:rsidRPr="00CA083E">
        <w:rPr>
          <w:i/>
          <w:iCs/>
        </w:rPr>
        <w:lastRenderedPageBreak/>
        <w:t>library(data.table)</w:t>
      </w:r>
    </w:p>
    <w:p w14:paraId="1B371E3A" w14:textId="77777777" w:rsidR="00CC180D" w:rsidRPr="00CA083E" w:rsidRDefault="00CC180D" w:rsidP="00CC180D">
      <w:pPr>
        <w:rPr>
          <w:i/>
          <w:iCs/>
        </w:rPr>
      </w:pPr>
      <w:r w:rsidRPr="00CA083E">
        <w:rPr>
          <w:i/>
          <w:iCs/>
        </w:rPr>
        <w:t>library(gginference)</w:t>
      </w:r>
    </w:p>
    <w:p w14:paraId="1011CFB3" w14:textId="40CD5B11" w:rsidR="00CC180D" w:rsidRPr="00CA083E" w:rsidRDefault="00CC180D" w:rsidP="00CC180D">
      <w:pPr>
        <w:rPr>
          <w:i/>
          <w:iCs/>
        </w:rPr>
      </w:pPr>
      <w:r w:rsidRPr="00CA083E">
        <w:rPr>
          <w:i/>
          <w:iCs/>
        </w:rPr>
        <w:t>library(kableExtra)</w:t>
      </w:r>
    </w:p>
    <w:p w14:paraId="1659B7C8" w14:textId="77777777" w:rsidR="00CC180D" w:rsidRPr="00CA083E" w:rsidRDefault="00CC180D" w:rsidP="00CC180D">
      <w:pPr>
        <w:rPr>
          <w:i/>
          <w:iCs/>
        </w:rPr>
      </w:pPr>
      <w:r w:rsidRPr="00CA083E">
        <w:rPr>
          <w:i/>
          <w:iCs/>
        </w:rPr>
        <w:t>rm(list = ls())</w:t>
      </w:r>
    </w:p>
    <w:p w14:paraId="0AEC3E83" w14:textId="77777777" w:rsidR="00CC180D" w:rsidRPr="00CA083E" w:rsidRDefault="00CC180D" w:rsidP="00CC180D">
      <w:pPr>
        <w:rPr>
          <w:i/>
          <w:iCs/>
        </w:rPr>
      </w:pPr>
      <w:r w:rsidRPr="00CA083E">
        <w:rPr>
          <w:i/>
          <w:iCs/>
        </w:rPr>
        <w:t>getwd()</w:t>
      </w:r>
    </w:p>
    <w:p w14:paraId="2426ECAD" w14:textId="77777777" w:rsidR="00CC180D" w:rsidRPr="00CA083E" w:rsidRDefault="00CC180D" w:rsidP="00CC180D">
      <w:pPr>
        <w:rPr>
          <w:i/>
          <w:iCs/>
        </w:rPr>
      </w:pPr>
      <w:r w:rsidRPr="00CA083E">
        <w:rPr>
          <w:i/>
          <w:iCs/>
        </w:rPr>
        <w:t>setwd("C://Users//91956//Srinivas Shanmuga G//NEU//Q2//ALY 6015 Intermediate Analytics//Assignments//Final Project")</w:t>
      </w:r>
    </w:p>
    <w:p w14:paraId="04526E76" w14:textId="77777777" w:rsidR="00CC180D" w:rsidRPr="00CA083E" w:rsidRDefault="00CC180D" w:rsidP="00CC180D">
      <w:pPr>
        <w:rPr>
          <w:i/>
          <w:iCs/>
        </w:rPr>
      </w:pPr>
      <w:r w:rsidRPr="00CA083E">
        <w:rPr>
          <w:i/>
          <w:iCs/>
        </w:rPr>
        <w:t>heartDF &lt;- read.csv("heart.csv")</w:t>
      </w:r>
    </w:p>
    <w:p w14:paraId="69644E86" w14:textId="77777777" w:rsidR="00CC180D" w:rsidRPr="00CA083E" w:rsidRDefault="00CC180D" w:rsidP="00CC180D">
      <w:pPr>
        <w:rPr>
          <w:i/>
          <w:iCs/>
        </w:rPr>
      </w:pPr>
      <w:r w:rsidRPr="00CA083E">
        <w:rPr>
          <w:i/>
          <w:iCs/>
        </w:rPr>
        <w:t>str(heartDF)</w:t>
      </w:r>
    </w:p>
    <w:p w14:paraId="48256A95" w14:textId="77777777" w:rsidR="00CC180D" w:rsidRPr="00CA083E" w:rsidRDefault="00CC180D" w:rsidP="00CC180D">
      <w:pPr>
        <w:rPr>
          <w:i/>
          <w:iCs/>
        </w:rPr>
      </w:pPr>
      <w:r w:rsidRPr="00CA083E">
        <w:rPr>
          <w:i/>
          <w:iCs/>
        </w:rPr>
        <w:t>summary(heartDF)</w:t>
      </w:r>
    </w:p>
    <w:p w14:paraId="5E76B24A" w14:textId="77777777" w:rsidR="00CC180D" w:rsidRPr="00CA083E" w:rsidRDefault="00CC180D" w:rsidP="00CC180D">
      <w:pPr>
        <w:rPr>
          <w:i/>
          <w:iCs/>
        </w:rPr>
      </w:pPr>
      <w:r w:rsidRPr="00CA083E">
        <w:rPr>
          <w:i/>
          <w:iCs/>
        </w:rPr>
        <w:t>psych::describe(heartDF)</w:t>
      </w:r>
    </w:p>
    <w:p w14:paraId="1D7DA135" w14:textId="5CA0C913" w:rsidR="00CC180D" w:rsidRPr="00CA083E" w:rsidRDefault="00CC180D" w:rsidP="00CC180D">
      <w:pPr>
        <w:rPr>
          <w:i/>
          <w:iCs/>
        </w:rPr>
      </w:pPr>
      <w:r w:rsidRPr="00CA083E">
        <w:rPr>
          <w:i/>
          <w:iCs/>
        </w:rPr>
        <w:t>dplyr::glimpse(heartDF)</w:t>
      </w:r>
    </w:p>
    <w:p w14:paraId="779E21BA" w14:textId="77777777" w:rsidR="00CC180D" w:rsidRPr="00CA083E" w:rsidRDefault="00CC180D" w:rsidP="00CC180D">
      <w:pPr>
        <w:rPr>
          <w:i/>
          <w:iCs/>
        </w:rPr>
      </w:pPr>
      <w:r w:rsidRPr="00CA083E">
        <w:rPr>
          <w:i/>
          <w:iCs/>
        </w:rPr>
        <w:t>colnames(heartDF) &lt;- c('Age', 'Sex', 'ChestPainType', 'RestingBP', 'Cholesterol', 'FastingBSugar', 'RestECG', 'MaxHeartRate',</w:t>
      </w:r>
    </w:p>
    <w:p w14:paraId="0880D49C" w14:textId="77777777" w:rsidR="00CC180D" w:rsidRPr="00CA083E" w:rsidRDefault="00CC180D" w:rsidP="00CC180D">
      <w:pPr>
        <w:rPr>
          <w:i/>
          <w:iCs/>
        </w:rPr>
      </w:pPr>
      <w:r w:rsidRPr="00CA083E">
        <w:rPr>
          <w:i/>
          <w:iCs/>
        </w:rPr>
        <w:t xml:space="preserve">                       'ExerciseInducedPain', 'STDepression', 'STSlope', 'NumMajorVessels', 'Thalassemia', 'Target')</w:t>
      </w:r>
    </w:p>
    <w:p w14:paraId="47C4BBFE" w14:textId="00EB441D" w:rsidR="00CC180D" w:rsidRPr="00CA083E" w:rsidRDefault="00CC180D" w:rsidP="00CC180D">
      <w:pPr>
        <w:rPr>
          <w:i/>
          <w:iCs/>
        </w:rPr>
      </w:pPr>
      <w:r w:rsidRPr="00CA083E">
        <w:rPr>
          <w:i/>
          <w:iCs/>
        </w:rPr>
        <w:t>rapply(heartDF,function(x)length(unique(x)))</w:t>
      </w:r>
    </w:p>
    <w:p w14:paraId="616CE925" w14:textId="77777777" w:rsidR="00CC180D" w:rsidRPr="00CA083E" w:rsidRDefault="00CC180D" w:rsidP="00CC180D">
      <w:pPr>
        <w:rPr>
          <w:i/>
          <w:iCs/>
        </w:rPr>
      </w:pPr>
      <w:r w:rsidRPr="00CA083E">
        <w:rPr>
          <w:i/>
          <w:iCs/>
        </w:rPr>
        <w:t>heartDF &lt;- subset(heartDF, select = c('Age', 'Sex', 'RestingBP', 'Cholesterol', 'RestECG', 'FastingBSugar', 'NumMajorVessels', 'MaxHeartRate', 'STDepression','Thalassemia', 'Target'))</w:t>
      </w:r>
    </w:p>
    <w:p w14:paraId="2A392388" w14:textId="77777777" w:rsidR="00CC180D" w:rsidRPr="00CA083E" w:rsidRDefault="00CC180D" w:rsidP="00CC180D">
      <w:pPr>
        <w:rPr>
          <w:i/>
          <w:iCs/>
        </w:rPr>
      </w:pPr>
    </w:p>
    <w:p w14:paraId="6D14F23E" w14:textId="77777777" w:rsidR="00CC180D" w:rsidRPr="00CA083E" w:rsidRDefault="00CC180D" w:rsidP="00CC180D">
      <w:pPr>
        <w:rPr>
          <w:i/>
          <w:iCs/>
        </w:rPr>
      </w:pPr>
      <w:r w:rsidRPr="00CA083E">
        <w:rPr>
          <w:i/>
          <w:iCs/>
        </w:rPr>
        <w:t>heartDF$Sex &lt;- as.factor(heartDF$Sex)</w:t>
      </w:r>
    </w:p>
    <w:p w14:paraId="579E2C8F" w14:textId="77777777" w:rsidR="00CC180D" w:rsidRPr="00CA083E" w:rsidRDefault="00CC180D" w:rsidP="00CC180D">
      <w:pPr>
        <w:rPr>
          <w:i/>
          <w:iCs/>
        </w:rPr>
      </w:pPr>
      <w:r w:rsidRPr="00CA083E">
        <w:rPr>
          <w:i/>
          <w:iCs/>
        </w:rPr>
        <w:t>heartDF$Target &lt;- as.factor(heartDF$Target)</w:t>
      </w:r>
    </w:p>
    <w:p w14:paraId="6A20437C" w14:textId="77777777" w:rsidR="00CC180D" w:rsidRPr="00CA083E" w:rsidRDefault="00CC180D" w:rsidP="00CC180D">
      <w:pPr>
        <w:rPr>
          <w:i/>
          <w:iCs/>
        </w:rPr>
      </w:pPr>
      <w:r w:rsidRPr="00CA083E">
        <w:rPr>
          <w:i/>
          <w:iCs/>
        </w:rPr>
        <w:t>heartDF$FastingBSugar &lt;- as.factor(heartDF$FastingBSugar)</w:t>
      </w:r>
    </w:p>
    <w:p w14:paraId="47D240EA" w14:textId="5CECBBBE" w:rsidR="00CC180D" w:rsidRPr="00CA083E" w:rsidRDefault="00CC180D" w:rsidP="00CC180D">
      <w:pPr>
        <w:rPr>
          <w:i/>
          <w:iCs/>
        </w:rPr>
      </w:pPr>
      <w:r w:rsidRPr="00CA083E">
        <w:rPr>
          <w:i/>
          <w:iCs/>
        </w:rPr>
        <w:t>heartDF$Thalassemia[which(heartDF$Thalassemia == 0)] &lt;- 1</w:t>
      </w:r>
    </w:p>
    <w:p w14:paraId="68111DCF" w14:textId="77777777" w:rsidR="00CC180D" w:rsidRPr="00CA083E" w:rsidRDefault="00CC180D" w:rsidP="00CC180D">
      <w:pPr>
        <w:rPr>
          <w:i/>
          <w:iCs/>
        </w:rPr>
      </w:pPr>
      <w:r w:rsidRPr="00CA083E">
        <w:rPr>
          <w:i/>
          <w:iCs/>
        </w:rPr>
        <w:lastRenderedPageBreak/>
        <w:t>heartDF$Thalassemia[which(heartDF$Thalassemia == 0 | heartDF$Thalassemia == 1 )] &lt;- 'normal'</w:t>
      </w:r>
    </w:p>
    <w:p w14:paraId="73B16F01" w14:textId="77777777" w:rsidR="00CC180D" w:rsidRPr="00CA083E" w:rsidRDefault="00CC180D" w:rsidP="00CC180D">
      <w:pPr>
        <w:rPr>
          <w:i/>
          <w:iCs/>
        </w:rPr>
      </w:pPr>
      <w:r w:rsidRPr="00CA083E">
        <w:rPr>
          <w:i/>
          <w:iCs/>
        </w:rPr>
        <w:t>heartDF$Thalassemia[which(heartDF$Thalassemia == 2)] &lt;- 'fixed defect'</w:t>
      </w:r>
    </w:p>
    <w:p w14:paraId="1CE6169A" w14:textId="5A146ED5" w:rsidR="00CC180D" w:rsidRPr="00CA083E" w:rsidRDefault="00CC180D" w:rsidP="00CC180D">
      <w:pPr>
        <w:rPr>
          <w:i/>
          <w:iCs/>
        </w:rPr>
      </w:pPr>
      <w:r w:rsidRPr="00CA083E">
        <w:rPr>
          <w:i/>
          <w:iCs/>
        </w:rPr>
        <w:t>heartDF$Thalassemia[which(heartDF$Thalassemia == 3)] &lt;- 'reversable defect'</w:t>
      </w:r>
    </w:p>
    <w:p w14:paraId="41FDCBF1" w14:textId="77777777" w:rsidR="00CC180D" w:rsidRPr="00CA083E" w:rsidRDefault="00CC180D" w:rsidP="00CC180D">
      <w:pPr>
        <w:rPr>
          <w:i/>
          <w:iCs/>
        </w:rPr>
      </w:pPr>
      <w:r w:rsidRPr="00CA083E">
        <w:rPr>
          <w:i/>
          <w:iCs/>
        </w:rPr>
        <w:t xml:space="preserve">AgeGrp &lt;- cut(heartDF$Age, </w:t>
      </w:r>
    </w:p>
    <w:p w14:paraId="4085A6A8" w14:textId="77777777" w:rsidR="00CC180D" w:rsidRPr="00CA083E" w:rsidRDefault="00CC180D" w:rsidP="00CC180D">
      <w:pPr>
        <w:rPr>
          <w:i/>
          <w:iCs/>
        </w:rPr>
      </w:pPr>
      <w:r w:rsidRPr="00CA083E">
        <w:rPr>
          <w:i/>
          <w:iCs/>
        </w:rPr>
        <w:t xml:space="preserve">              breaks = c(-Inf,40,65,Inf), </w:t>
      </w:r>
    </w:p>
    <w:p w14:paraId="62574728" w14:textId="77777777" w:rsidR="00CC180D" w:rsidRPr="00CA083E" w:rsidRDefault="00CC180D" w:rsidP="00CC180D">
      <w:pPr>
        <w:rPr>
          <w:i/>
          <w:iCs/>
        </w:rPr>
      </w:pPr>
      <w:r w:rsidRPr="00CA083E">
        <w:rPr>
          <w:i/>
          <w:iCs/>
        </w:rPr>
        <w:t xml:space="preserve">              labels = c('1','2','3'),</w:t>
      </w:r>
    </w:p>
    <w:p w14:paraId="4951B85A" w14:textId="77777777" w:rsidR="00CC180D" w:rsidRPr="00CA083E" w:rsidRDefault="00CC180D" w:rsidP="00CC180D">
      <w:pPr>
        <w:rPr>
          <w:i/>
          <w:iCs/>
        </w:rPr>
      </w:pPr>
      <w:r w:rsidRPr="00CA083E">
        <w:rPr>
          <w:i/>
          <w:iCs/>
        </w:rPr>
        <w:t xml:space="preserve">              right = FALSE)</w:t>
      </w:r>
    </w:p>
    <w:p w14:paraId="5F1A20F9" w14:textId="77777777" w:rsidR="00CC180D" w:rsidRPr="00CA083E" w:rsidRDefault="00CC180D" w:rsidP="00CC180D">
      <w:pPr>
        <w:rPr>
          <w:i/>
          <w:iCs/>
        </w:rPr>
      </w:pPr>
      <w:r w:rsidRPr="00CA083E">
        <w:rPr>
          <w:i/>
          <w:iCs/>
        </w:rPr>
        <w:t>heartDF &lt;- data.frame(heartDF, AgeGrp)</w:t>
      </w:r>
    </w:p>
    <w:p w14:paraId="432C5D3B" w14:textId="2F1F725F" w:rsidR="00CC180D" w:rsidRPr="00CA083E" w:rsidRDefault="00CC180D" w:rsidP="00CC180D">
      <w:pPr>
        <w:rPr>
          <w:i/>
          <w:iCs/>
        </w:rPr>
      </w:pPr>
      <w:r w:rsidRPr="00CA083E">
        <w:rPr>
          <w:i/>
          <w:iCs/>
        </w:rPr>
        <w:t>colnames(heartDF)</w:t>
      </w:r>
    </w:p>
    <w:p w14:paraId="18017794" w14:textId="77777777" w:rsidR="00CC180D" w:rsidRPr="00CA083E" w:rsidRDefault="00CC180D" w:rsidP="00CC180D">
      <w:pPr>
        <w:rPr>
          <w:i/>
          <w:iCs/>
        </w:rPr>
      </w:pPr>
      <w:r w:rsidRPr="00CA083E">
        <w:rPr>
          <w:i/>
          <w:iCs/>
        </w:rPr>
        <w:t>#heartDF &lt;- subset(heartDF, select = c('Target', 'Sex', 'AgeGrp', 'MaxHeartRate', 'STDepression', 'RestingBP', 'Cholesterol', 'RestECG'))</w:t>
      </w:r>
    </w:p>
    <w:p w14:paraId="5C9657C5" w14:textId="247ECA31" w:rsidR="00CC180D" w:rsidRPr="00CA083E" w:rsidRDefault="00CC180D" w:rsidP="00CC180D">
      <w:pPr>
        <w:rPr>
          <w:i/>
          <w:iCs/>
        </w:rPr>
      </w:pPr>
      <w:r w:rsidRPr="00CA083E">
        <w:rPr>
          <w:i/>
          <w:iCs/>
        </w:rPr>
        <w:t>heartDF &lt;- subset(heartDF, select = c('AgeGrp', 'Sex', 'RestingBP', 'Cholesterol', 'RestECG', 'FastingBSugar', 'NumMajorVessels', 'MaxHeartRate', 'STDepression','Thalassemia', 'Target'))</w:t>
      </w:r>
    </w:p>
    <w:p w14:paraId="0EB207AC" w14:textId="77777777" w:rsidR="00CC180D" w:rsidRPr="00CA083E" w:rsidRDefault="00CC180D" w:rsidP="00CC180D">
      <w:pPr>
        <w:rPr>
          <w:i/>
          <w:iCs/>
        </w:rPr>
      </w:pPr>
      <w:r w:rsidRPr="00CA083E">
        <w:rPr>
          <w:i/>
          <w:iCs/>
        </w:rPr>
        <w:t>heart_group &lt;- heartDF %&gt;% group_by(Sex, AgeGrp, Target) %&gt;% tally()</w:t>
      </w:r>
    </w:p>
    <w:p w14:paraId="5EDD0290" w14:textId="77777777" w:rsidR="00CC180D" w:rsidRPr="00CA083E" w:rsidRDefault="00CC180D" w:rsidP="00CC180D">
      <w:pPr>
        <w:rPr>
          <w:i/>
          <w:iCs/>
        </w:rPr>
      </w:pPr>
      <w:r w:rsidRPr="00CA083E">
        <w:rPr>
          <w:i/>
          <w:iCs/>
        </w:rPr>
        <w:t>heart_disease_group &lt;- subset(heart_group, heart_group$Target == 1)</w:t>
      </w:r>
    </w:p>
    <w:p w14:paraId="36C3D386" w14:textId="4FC06F68" w:rsidR="00CC180D" w:rsidRPr="00CA083E" w:rsidRDefault="00CC180D" w:rsidP="00CC180D">
      <w:pPr>
        <w:rPr>
          <w:i/>
          <w:iCs/>
        </w:rPr>
      </w:pPr>
      <w:r w:rsidRPr="00CA083E">
        <w:rPr>
          <w:i/>
          <w:iCs/>
        </w:rPr>
        <w:t>not_heart_disease_group &lt;- subset(heart_group, heart_group$Target == 0)</w:t>
      </w:r>
    </w:p>
    <w:p w14:paraId="556969BA" w14:textId="47D4F4CE" w:rsidR="00CC180D" w:rsidRPr="00CA083E" w:rsidRDefault="00CC180D" w:rsidP="00CC180D">
      <w:pPr>
        <w:rPr>
          <w:i/>
          <w:iCs/>
        </w:rPr>
      </w:pPr>
      <w:r w:rsidRPr="00CA083E">
        <w:rPr>
          <w:i/>
          <w:iCs/>
        </w:rPr>
        <w:t>levels(heartDF$AgeGrp) &lt;- c('Below 40 yrs','40-65 yrs','Above 65 yrs')</w:t>
      </w:r>
    </w:p>
    <w:p w14:paraId="3CA65F54" w14:textId="32B0E885" w:rsidR="00CC180D" w:rsidRPr="00CA083E" w:rsidRDefault="00CC180D" w:rsidP="00CC180D">
      <w:pPr>
        <w:rPr>
          <w:i/>
          <w:iCs/>
        </w:rPr>
      </w:pPr>
      <w:r w:rsidRPr="00CA083E">
        <w:rPr>
          <w:i/>
          <w:iCs/>
        </w:rPr>
        <w:t>levels(heartDF$Sex) &lt;- c('Female','Male')</w:t>
      </w:r>
    </w:p>
    <w:p w14:paraId="55A3E20C" w14:textId="77777777" w:rsidR="00CC180D" w:rsidRPr="00CA083E" w:rsidRDefault="00CC180D" w:rsidP="00CC180D">
      <w:pPr>
        <w:rPr>
          <w:i/>
          <w:iCs/>
        </w:rPr>
      </w:pPr>
      <w:r w:rsidRPr="00CA083E">
        <w:rPr>
          <w:i/>
          <w:iCs/>
        </w:rPr>
        <w:t>plot1 &lt;- ggplot2::ggplot(heart_disease_group,</w:t>
      </w:r>
    </w:p>
    <w:p w14:paraId="0B23B99C" w14:textId="77777777" w:rsidR="00CC180D" w:rsidRPr="00CA083E" w:rsidRDefault="00CC180D" w:rsidP="00CC180D">
      <w:pPr>
        <w:rPr>
          <w:i/>
          <w:iCs/>
        </w:rPr>
      </w:pPr>
      <w:r w:rsidRPr="00CA083E">
        <w:rPr>
          <w:i/>
          <w:iCs/>
        </w:rPr>
        <w:t xml:space="preserve">                aes(x = AgeGrp, y = n, fill = Sex, label = n)) + </w:t>
      </w:r>
    </w:p>
    <w:p w14:paraId="74944194" w14:textId="77777777" w:rsidR="00CC180D" w:rsidRPr="00CA083E" w:rsidRDefault="00CC180D" w:rsidP="00CC180D">
      <w:pPr>
        <w:rPr>
          <w:i/>
          <w:iCs/>
        </w:rPr>
      </w:pPr>
      <w:r w:rsidRPr="00CA083E">
        <w:rPr>
          <w:i/>
          <w:iCs/>
        </w:rPr>
        <w:t xml:space="preserve">  xlab('Age-Group') + ylab('Number of Observation') +</w:t>
      </w:r>
    </w:p>
    <w:p w14:paraId="76A4B589" w14:textId="77777777" w:rsidR="00CC180D" w:rsidRPr="00CA083E" w:rsidRDefault="00CC180D" w:rsidP="00CC180D">
      <w:pPr>
        <w:rPr>
          <w:i/>
          <w:iCs/>
        </w:rPr>
      </w:pPr>
      <w:r w:rsidRPr="00CA083E">
        <w:rPr>
          <w:i/>
          <w:iCs/>
        </w:rPr>
        <w:t xml:space="preserve">  scale_x_discrete(labels = c('Below 40 yrs', '40-65 yrs', 'Above 65 yrs')) +</w:t>
      </w:r>
    </w:p>
    <w:p w14:paraId="27D542D4" w14:textId="77777777" w:rsidR="00CC180D" w:rsidRPr="00CA083E" w:rsidRDefault="00CC180D" w:rsidP="00CC180D">
      <w:pPr>
        <w:rPr>
          <w:i/>
          <w:iCs/>
        </w:rPr>
      </w:pPr>
      <w:r w:rsidRPr="00CA083E">
        <w:rPr>
          <w:i/>
          <w:iCs/>
        </w:rPr>
        <w:t xml:space="preserve">  scale_fill_manual('Gender', values = c('#59C3C3', '#4062BB'), labels=c('Males', 'Female')) +</w:t>
      </w:r>
    </w:p>
    <w:p w14:paraId="3B7194CF" w14:textId="77777777" w:rsidR="00CC180D" w:rsidRPr="00CA083E" w:rsidRDefault="00CC180D" w:rsidP="00CC180D">
      <w:pPr>
        <w:rPr>
          <w:i/>
          <w:iCs/>
        </w:rPr>
      </w:pPr>
      <w:r w:rsidRPr="00CA083E">
        <w:rPr>
          <w:i/>
          <w:iCs/>
        </w:rPr>
        <w:lastRenderedPageBreak/>
        <w:t xml:space="preserve">  ggtitle('Plot of Heart Disease') +</w:t>
      </w:r>
    </w:p>
    <w:p w14:paraId="0F66A238" w14:textId="77777777" w:rsidR="00CC180D" w:rsidRPr="00CA083E" w:rsidRDefault="00CC180D" w:rsidP="00CC180D">
      <w:pPr>
        <w:rPr>
          <w:i/>
          <w:iCs/>
        </w:rPr>
      </w:pPr>
      <w:r w:rsidRPr="00CA083E">
        <w:rPr>
          <w:i/>
          <w:iCs/>
        </w:rPr>
        <w:t xml:space="preserve">  geom_bar(position='stack', stat='identity') +</w:t>
      </w:r>
    </w:p>
    <w:p w14:paraId="4D3864ED" w14:textId="67AB538B" w:rsidR="00CC180D" w:rsidRPr="00CA083E" w:rsidRDefault="00CC180D" w:rsidP="00CC180D">
      <w:pPr>
        <w:rPr>
          <w:i/>
          <w:iCs/>
        </w:rPr>
      </w:pPr>
      <w:r w:rsidRPr="00CA083E">
        <w:rPr>
          <w:i/>
          <w:iCs/>
        </w:rPr>
        <w:t xml:space="preserve">  geom_text(size = 3, position = position_stack(vjust = 0.5))</w:t>
      </w:r>
    </w:p>
    <w:p w14:paraId="0784C8B8" w14:textId="77777777" w:rsidR="00CC180D" w:rsidRPr="00CA083E" w:rsidRDefault="00CC180D" w:rsidP="00CC180D">
      <w:pPr>
        <w:rPr>
          <w:i/>
          <w:iCs/>
        </w:rPr>
      </w:pPr>
      <w:r w:rsidRPr="00CA083E">
        <w:rPr>
          <w:i/>
          <w:iCs/>
        </w:rPr>
        <w:t>plot2 &lt;- ggplot2::ggplot(not_heart_disease_group,</w:t>
      </w:r>
    </w:p>
    <w:p w14:paraId="0C14EE8C" w14:textId="77777777" w:rsidR="00CC180D" w:rsidRPr="00CA083E" w:rsidRDefault="00CC180D" w:rsidP="00CC180D">
      <w:pPr>
        <w:rPr>
          <w:i/>
          <w:iCs/>
        </w:rPr>
      </w:pPr>
      <w:r w:rsidRPr="00CA083E">
        <w:rPr>
          <w:i/>
          <w:iCs/>
        </w:rPr>
        <w:t xml:space="preserve">                aes(x = AgeGrp, y = n, fill = Sex, label = n)) +</w:t>
      </w:r>
    </w:p>
    <w:p w14:paraId="1A103113" w14:textId="77777777" w:rsidR="00CC180D" w:rsidRPr="00CA083E" w:rsidRDefault="00CC180D" w:rsidP="00CC180D">
      <w:pPr>
        <w:rPr>
          <w:i/>
          <w:iCs/>
        </w:rPr>
      </w:pPr>
      <w:r w:rsidRPr="00CA083E">
        <w:rPr>
          <w:i/>
          <w:iCs/>
        </w:rPr>
        <w:t xml:space="preserve">  xlab('Age-Group') +</w:t>
      </w:r>
    </w:p>
    <w:p w14:paraId="7A3772ED" w14:textId="77777777" w:rsidR="00CC180D" w:rsidRPr="00CA083E" w:rsidRDefault="00CC180D" w:rsidP="00CC180D">
      <w:pPr>
        <w:rPr>
          <w:i/>
          <w:iCs/>
        </w:rPr>
      </w:pPr>
      <w:r w:rsidRPr="00CA083E">
        <w:rPr>
          <w:i/>
          <w:iCs/>
        </w:rPr>
        <w:t xml:space="preserve">  ylab('Number of Observation') +</w:t>
      </w:r>
    </w:p>
    <w:p w14:paraId="3C40E3D0" w14:textId="77777777" w:rsidR="00CC180D" w:rsidRPr="00CA083E" w:rsidRDefault="00CC180D" w:rsidP="00CC180D">
      <w:pPr>
        <w:rPr>
          <w:i/>
          <w:iCs/>
        </w:rPr>
      </w:pPr>
      <w:r w:rsidRPr="00CA083E">
        <w:rPr>
          <w:i/>
          <w:iCs/>
        </w:rPr>
        <w:t xml:space="preserve">  scale_x_discrete(labels = c('Below 40 yrs', '40-65 yrs', 'Above 65 yrs')) +</w:t>
      </w:r>
    </w:p>
    <w:p w14:paraId="207063D4" w14:textId="77777777" w:rsidR="00CC180D" w:rsidRPr="00CA083E" w:rsidRDefault="00CC180D" w:rsidP="00CC180D">
      <w:pPr>
        <w:rPr>
          <w:i/>
          <w:iCs/>
        </w:rPr>
      </w:pPr>
      <w:r w:rsidRPr="00CA083E">
        <w:rPr>
          <w:i/>
          <w:iCs/>
        </w:rPr>
        <w:t xml:space="preserve">  scale_fill_manual('Gender', values = c('#59C3C3', '#4062BB'), labels=c('Males', 'Female')) +</w:t>
      </w:r>
    </w:p>
    <w:p w14:paraId="12B27783" w14:textId="77777777" w:rsidR="00CC180D" w:rsidRPr="00CA083E" w:rsidRDefault="00CC180D" w:rsidP="00CC180D">
      <w:pPr>
        <w:rPr>
          <w:i/>
          <w:iCs/>
        </w:rPr>
      </w:pPr>
      <w:r w:rsidRPr="00CA083E">
        <w:rPr>
          <w:i/>
          <w:iCs/>
        </w:rPr>
        <w:t xml:space="preserve">  ggtitle('Plot of No Heart Disease') +</w:t>
      </w:r>
    </w:p>
    <w:p w14:paraId="639F989B" w14:textId="77777777" w:rsidR="00CC180D" w:rsidRPr="00CA083E" w:rsidRDefault="00CC180D" w:rsidP="00CC180D">
      <w:pPr>
        <w:rPr>
          <w:i/>
          <w:iCs/>
        </w:rPr>
      </w:pPr>
      <w:r w:rsidRPr="00CA083E">
        <w:rPr>
          <w:i/>
          <w:iCs/>
        </w:rPr>
        <w:t xml:space="preserve">  geom_bar(position='stack', stat='identity') +</w:t>
      </w:r>
    </w:p>
    <w:p w14:paraId="48835EC2" w14:textId="7591710F" w:rsidR="00CC180D" w:rsidRPr="00CA083E" w:rsidRDefault="00CC180D" w:rsidP="00CC180D">
      <w:pPr>
        <w:rPr>
          <w:i/>
          <w:iCs/>
        </w:rPr>
      </w:pPr>
      <w:r w:rsidRPr="00CA083E">
        <w:rPr>
          <w:i/>
          <w:iCs/>
        </w:rPr>
        <w:t xml:space="preserve">  geom_text(size = 3, position = position_stack(vjust = 0.5))</w:t>
      </w:r>
    </w:p>
    <w:p w14:paraId="3ED28B83" w14:textId="17781A30" w:rsidR="00CC180D" w:rsidRPr="00CA083E" w:rsidRDefault="00CC180D" w:rsidP="00CC180D">
      <w:pPr>
        <w:rPr>
          <w:i/>
          <w:iCs/>
        </w:rPr>
      </w:pPr>
      <w:r w:rsidRPr="00CA083E">
        <w:rPr>
          <w:i/>
          <w:iCs/>
        </w:rPr>
        <w:t>grid.arrange(plot1, plot2, ncol= 2)</w:t>
      </w:r>
    </w:p>
    <w:p w14:paraId="2E3F061E" w14:textId="77777777" w:rsidR="00CC180D" w:rsidRPr="00CA083E" w:rsidRDefault="00CC180D" w:rsidP="00CC180D">
      <w:pPr>
        <w:rPr>
          <w:i/>
          <w:iCs/>
        </w:rPr>
      </w:pPr>
      <w:r w:rsidRPr="00CA083E">
        <w:rPr>
          <w:i/>
          <w:iCs/>
        </w:rPr>
        <w:t xml:space="preserve">plot3 &lt;- ggplot2::ggplot(data = heartDF, </w:t>
      </w:r>
    </w:p>
    <w:p w14:paraId="42DA8B75" w14:textId="77777777" w:rsidR="00CC180D" w:rsidRPr="00CA083E" w:rsidRDefault="00CC180D" w:rsidP="00CC180D">
      <w:pPr>
        <w:rPr>
          <w:i/>
          <w:iCs/>
        </w:rPr>
      </w:pPr>
      <w:r w:rsidRPr="00CA083E">
        <w:rPr>
          <w:i/>
          <w:iCs/>
        </w:rPr>
        <w:t xml:space="preserve">                         mapping = aes(x = AgeGrp, y = MaxHeartRate, fill = Target)) +</w:t>
      </w:r>
    </w:p>
    <w:p w14:paraId="5524EA2F" w14:textId="77777777" w:rsidR="00CC180D" w:rsidRPr="00CA083E" w:rsidRDefault="00CC180D" w:rsidP="00CC180D">
      <w:pPr>
        <w:rPr>
          <w:i/>
          <w:iCs/>
        </w:rPr>
      </w:pPr>
      <w:r w:rsidRPr="00CA083E">
        <w:rPr>
          <w:i/>
          <w:iCs/>
        </w:rPr>
        <w:t xml:space="preserve">  xlab('Age-Group') +</w:t>
      </w:r>
    </w:p>
    <w:p w14:paraId="0438EF62" w14:textId="77777777" w:rsidR="00CC180D" w:rsidRPr="00CA083E" w:rsidRDefault="00CC180D" w:rsidP="00CC180D">
      <w:pPr>
        <w:rPr>
          <w:i/>
          <w:iCs/>
        </w:rPr>
      </w:pPr>
      <w:r w:rsidRPr="00CA083E">
        <w:rPr>
          <w:i/>
          <w:iCs/>
        </w:rPr>
        <w:t xml:space="preserve">  ylab('Maximum Heart Rate') +</w:t>
      </w:r>
    </w:p>
    <w:p w14:paraId="17444212" w14:textId="77777777" w:rsidR="00CC180D" w:rsidRPr="00CA083E" w:rsidRDefault="00CC180D" w:rsidP="00CC180D">
      <w:pPr>
        <w:rPr>
          <w:i/>
          <w:iCs/>
        </w:rPr>
      </w:pPr>
      <w:r w:rsidRPr="00CA083E">
        <w:rPr>
          <w:i/>
          <w:iCs/>
        </w:rPr>
        <w:t xml:space="preserve">  ggtitle('Box-Plot of Heart Disease') +</w:t>
      </w:r>
    </w:p>
    <w:p w14:paraId="30A75A3F" w14:textId="77777777" w:rsidR="00CC180D" w:rsidRPr="00CA083E" w:rsidRDefault="00CC180D" w:rsidP="00CC180D">
      <w:pPr>
        <w:rPr>
          <w:i/>
          <w:iCs/>
        </w:rPr>
      </w:pPr>
      <w:r w:rsidRPr="00CA083E">
        <w:rPr>
          <w:i/>
          <w:iCs/>
        </w:rPr>
        <w:t xml:space="preserve">  scale_x_discrete(labels = c('Below 40 yrs', '40-65 yrs', 'Above 65 yrs')) +</w:t>
      </w:r>
    </w:p>
    <w:p w14:paraId="1F3DF516" w14:textId="77777777" w:rsidR="00CC180D" w:rsidRPr="00CA083E" w:rsidRDefault="00CC180D" w:rsidP="00CC180D">
      <w:pPr>
        <w:rPr>
          <w:i/>
          <w:iCs/>
        </w:rPr>
      </w:pPr>
      <w:r w:rsidRPr="00CA083E">
        <w:rPr>
          <w:i/>
          <w:iCs/>
        </w:rPr>
        <w:t xml:space="preserve">  scale_fill_manual('Heart\nDisease', values = c('#FC766AFF', '#5B84B1FF'), labels=c('Yes', 'No')) +</w:t>
      </w:r>
    </w:p>
    <w:p w14:paraId="26F00A6F" w14:textId="77777777" w:rsidR="00CC180D" w:rsidRPr="00CA083E" w:rsidRDefault="00CC180D" w:rsidP="00CC180D">
      <w:pPr>
        <w:rPr>
          <w:i/>
          <w:iCs/>
        </w:rPr>
      </w:pPr>
      <w:r w:rsidRPr="00CA083E">
        <w:rPr>
          <w:i/>
          <w:iCs/>
        </w:rPr>
        <w:t xml:space="preserve">  ylim(c(110, 180)) +</w:t>
      </w:r>
    </w:p>
    <w:p w14:paraId="61CD1C10" w14:textId="77777777" w:rsidR="00CC180D" w:rsidRPr="00CA083E" w:rsidRDefault="00CC180D" w:rsidP="00CC180D">
      <w:pPr>
        <w:rPr>
          <w:i/>
          <w:iCs/>
        </w:rPr>
      </w:pPr>
      <w:r w:rsidRPr="00CA083E">
        <w:rPr>
          <w:i/>
          <w:iCs/>
        </w:rPr>
        <w:t xml:space="preserve">  geom_boxplot() + </w:t>
      </w:r>
    </w:p>
    <w:p w14:paraId="52C8A8E9" w14:textId="279197C5" w:rsidR="00CC180D" w:rsidRPr="00CA083E" w:rsidRDefault="00CC180D" w:rsidP="00CC180D">
      <w:pPr>
        <w:rPr>
          <w:i/>
          <w:iCs/>
        </w:rPr>
      </w:pPr>
      <w:r w:rsidRPr="00CA083E">
        <w:rPr>
          <w:i/>
          <w:iCs/>
        </w:rPr>
        <w:lastRenderedPageBreak/>
        <w:t xml:space="preserve">  geom_violin(trim = FALSE, alpha = 0.2)</w:t>
      </w:r>
    </w:p>
    <w:p w14:paraId="7704DCBD" w14:textId="77777777" w:rsidR="00CC180D" w:rsidRPr="00CA083E" w:rsidRDefault="00CC180D" w:rsidP="00CC180D">
      <w:pPr>
        <w:rPr>
          <w:i/>
          <w:iCs/>
        </w:rPr>
      </w:pPr>
      <w:r w:rsidRPr="00CA083E">
        <w:rPr>
          <w:i/>
          <w:iCs/>
        </w:rPr>
        <w:t xml:space="preserve">plot4 &lt;- ggplot2::ggplot(data = heartDF, </w:t>
      </w:r>
    </w:p>
    <w:p w14:paraId="109546A9" w14:textId="77777777" w:rsidR="00CC180D" w:rsidRPr="00CA083E" w:rsidRDefault="00CC180D" w:rsidP="00CC180D">
      <w:pPr>
        <w:rPr>
          <w:i/>
          <w:iCs/>
        </w:rPr>
      </w:pPr>
      <w:r w:rsidRPr="00CA083E">
        <w:rPr>
          <w:i/>
          <w:iCs/>
        </w:rPr>
        <w:t xml:space="preserve">                        mapping = aes(x = Sex, y = MaxHeartRate, fill = Target)) +</w:t>
      </w:r>
    </w:p>
    <w:p w14:paraId="49C46895" w14:textId="77777777" w:rsidR="00CC180D" w:rsidRPr="00CA083E" w:rsidRDefault="00CC180D" w:rsidP="00CC180D">
      <w:pPr>
        <w:rPr>
          <w:i/>
          <w:iCs/>
        </w:rPr>
      </w:pPr>
      <w:r w:rsidRPr="00CA083E">
        <w:rPr>
          <w:i/>
          <w:iCs/>
        </w:rPr>
        <w:t xml:space="preserve">  xlab('Age-Group') +</w:t>
      </w:r>
    </w:p>
    <w:p w14:paraId="0EECF5E5" w14:textId="77777777" w:rsidR="00CC180D" w:rsidRPr="00CA083E" w:rsidRDefault="00CC180D" w:rsidP="00CC180D">
      <w:pPr>
        <w:rPr>
          <w:i/>
          <w:iCs/>
        </w:rPr>
      </w:pPr>
      <w:r w:rsidRPr="00CA083E">
        <w:rPr>
          <w:i/>
          <w:iCs/>
        </w:rPr>
        <w:t xml:space="preserve">  ylab('Maximum Heart Rate') +</w:t>
      </w:r>
    </w:p>
    <w:p w14:paraId="33A21CE5" w14:textId="77777777" w:rsidR="00CC180D" w:rsidRPr="00CA083E" w:rsidRDefault="00CC180D" w:rsidP="00CC180D">
      <w:pPr>
        <w:rPr>
          <w:i/>
          <w:iCs/>
        </w:rPr>
      </w:pPr>
      <w:r w:rsidRPr="00CA083E">
        <w:rPr>
          <w:i/>
          <w:iCs/>
        </w:rPr>
        <w:t xml:space="preserve">  ggtitle('Box-Plot of Heart Disease') +</w:t>
      </w:r>
    </w:p>
    <w:p w14:paraId="6D3B5AB3" w14:textId="77777777" w:rsidR="00CC180D" w:rsidRPr="00CA083E" w:rsidRDefault="00CC180D" w:rsidP="00CC180D">
      <w:pPr>
        <w:rPr>
          <w:i/>
          <w:iCs/>
        </w:rPr>
      </w:pPr>
      <w:r w:rsidRPr="00CA083E">
        <w:rPr>
          <w:i/>
          <w:iCs/>
        </w:rPr>
        <w:t xml:space="preserve">  scale_x_discrete(labels = c('Males', 'Females')) +</w:t>
      </w:r>
    </w:p>
    <w:p w14:paraId="1913793E" w14:textId="77777777" w:rsidR="00CC180D" w:rsidRPr="00CA083E" w:rsidRDefault="00CC180D" w:rsidP="00CC180D">
      <w:pPr>
        <w:rPr>
          <w:i/>
          <w:iCs/>
        </w:rPr>
      </w:pPr>
      <w:r w:rsidRPr="00CA083E">
        <w:rPr>
          <w:i/>
          <w:iCs/>
        </w:rPr>
        <w:t xml:space="preserve">  scale_fill_manual('Heart\nDisease', values = c('#FC766AFF', '#5B84B1FF'), labels=c('Yes', 'No')) +</w:t>
      </w:r>
    </w:p>
    <w:p w14:paraId="1B1F0EE0" w14:textId="77777777" w:rsidR="00CC180D" w:rsidRPr="00CA083E" w:rsidRDefault="00CC180D" w:rsidP="00CC180D">
      <w:pPr>
        <w:rPr>
          <w:i/>
          <w:iCs/>
        </w:rPr>
      </w:pPr>
      <w:r w:rsidRPr="00CA083E">
        <w:rPr>
          <w:i/>
          <w:iCs/>
        </w:rPr>
        <w:t xml:space="preserve">  ylim(c(110, 180)) +</w:t>
      </w:r>
    </w:p>
    <w:p w14:paraId="118A6891" w14:textId="77777777" w:rsidR="00CC180D" w:rsidRPr="00CA083E" w:rsidRDefault="00CC180D" w:rsidP="00CC180D">
      <w:pPr>
        <w:rPr>
          <w:i/>
          <w:iCs/>
        </w:rPr>
      </w:pPr>
      <w:r w:rsidRPr="00CA083E">
        <w:rPr>
          <w:i/>
          <w:iCs/>
        </w:rPr>
        <w:t xml:space="preserve">  geom_boxplot()  + </w:t>
      </w:r>
    </w:p>
    <w:p w14:paraId="1F848608" w14:textId="706D2E2E" w:rsidR="00CC180D" w:rsidRPr="00CA083E" w:rsidRDefault="00CC180D" w:rsidP="00CC180D">
      <w:pPr>
        <w:rPr>
          <w:i/>
          <w:iCs/>
        </w:rPr>
      </w:pPr>
      <w:r w:rsidRPr="00CA083E">
        <w:rPr>
          <w:i/>
          <w:iCs/>
        </w:rPr>
        <w:t xml:space="preserve">  geom_violin(trim = FALSE, alpha = 0.2)</w:t>
      </w:r>
    </w:p>
    <w:p w14:paraId="12102534" w14:textId="3B52BEC4" w:rsidR="00CC180D" w:rsidRPr="00CA083E" w:rsidRDefault="00CC180D" w:rsidP="00CC180D">
      <w:pPr>
        <w:rPr>
          <w:i/>
          <w:iCs/>
        </w:rPr>
      </w:pPr>
      <w:r w:rsidRPr="00CA083E">
        <w:rPr>
          <w:i/>
          <w:iCs/>
        </w:rPr>
        <w:t>grid.arrange(plot3, plot4, ncol= 2)</w:t>
      </w:r>
    </w:p>
    <w:p w14:paraId="106FFCB5" w14:textId="77777777" w:rsidR="00CC180D" w:rsidRPr="00CA083E" w:rsidRDefault="00CC180D" w:rsidP="00CC180D">
      <w:pPr>
        <w:rPr>
          <w:i/>
          <w:iCs/>
        </w:rPr>
      </w:pPr>
      <w:r w:rsidRPr="00CA083E">
        <w:rPr>
          <w:i/>
          <w:iCs/>
        </w:rPr>
        <w:t>set.seed(1)</w:t>
      </w:r>
    </w:p>
    <w:p w14:paraId="333E63CD" w14:textId="77777777" w:rsidR="00CC180D" w:rsidRPr="00CA083E" w:rsidRDefault="00CC180D" w:rsidP="00CC180D">
      <w:pPr>
        <w:rPr>
          <w:i/>
          <w:iCs/>
        </w:rPr>
      </w:pPr>
      <w:r w:rsidRPr="00CA083E">
        <w:rPr>
          <w:i/>
          <w:iCs/>
        </w:rPr>
        <w:t>heartDFCor &lt;- cor(heartDF %&gt;% type.convert(as.is=TRUE))</w:t>
      </w:r>
    </w:p>
    <w:p w14:paraId="7B878437" w14:textId="77777777" w:rsidR="00CC180D" w:rsidRPr="00CA083E" w:rsidRDefault="00CC180D" w:rsidP="00CC180D">
      <w:pPr>
        <w:rPr>
          <w:i/>
          <w:iCs/>
        </w:rPr>
      </w:pPr>
      <w:r w:rsidRPr="00CA083E">
        <w:rPr>
          <w:i/>
          <w:iCs/>
        </w:rPr>
        <w:t>heartDFCor[is.na(heartDFCor)] = 0</w:t>
      </w:r>
    </w:p>
    <w:p w14:paraId="18E81C88" w14:textId="77777777" w:rsidR="00CC180D" w:rsidRPr="00CA083E" w:rsidRDefault="00CC180D" w:rsidP="00CC180D">
      <w:pPr>
        <w:rPr>
          <w:i/>
          <w:iCs/>
        </w:rPr>
      </w:pPr>
      <w:r w:rsidRPr="00CA083E">
        <w:rPr>
          <w:i/>
          <w:iCs/>
        </w:rPr>
        <w:t>heartDFCor &lt;- round(heartDFCor, 2)</w:t>
      </w:r>
    </w:p>
    <w:p w14:paraId="1B9B4C46" w14:textId="77777777" w:rsidR="00CC180D" w:rsidRPr="00CA083E" w:rsidRDefault="00CC180D" w:rsidP="00CC180D">
      <w:pPr>
        <w:rPr>
          <w:i/>
          <w:iCs/>
        </w:rPr>
      </w:pPr>
      <w:r w:rsidRPr="00CA083E">
        <w:rPr>
          <w:i/>
          <w:iCs/>
        </w:rPr>
        <w:t>png(file='corr.png', res=150, width=10000, height=4500)</w:t>
      </w:r>
    </w:p>
    <w:p w14:paraId="2FC9DC1E" w14:textId="77777777" w:rsidR="00CC180D" w:rsidRPr="00CA083E" w:rsidRDefault="00CC180D" w:rsidP="00CC180D">
      <w:pPr>
        <w:rPr>
          <w:i/>
          <w:iCs/>
        </w:rPr>
      </w:pPr>
      <w:r w:rsidRPr="00CA083E">
        <w:rPr>
          <w:i/>
          <w:iCs/>
        </w:rPr>
        <w:t xml:space="preserve">corrplot(as.matrix(heartDFCor), tl.cex = 3, tl.col = 'black', method = 'color', </w:t>
      </w:r>
    </w:p>
    <w:p w14:paraId="6E0E37B3" w14:textId="77777777" w:rsidR="00CC180D" w:rsidRPr="00CA083E" w:rsidRDefault="00CC180D" w:rsidP="00CC180D">
      <w:pPr>
        <w:rPr>
          <w:i/>
          <w:iCs/>
        </w:rPr>
      </w:pPr>
      <w:r w:rsidRPr="00CA083E">
        <w:rPr>
          <w:i/>
          <w:iCs/>
        </w:rPr>
        <w:t xml:space="preserve">         outline = T,  order='hclust', </w:t>
      </w:r>
    </w:p>
    <w:p w14:paraId="327BAED6" w14:textId="77777777" w:rsidR="00CC180D" w:rsidRPr="00CA083E" w:rsidRDefault="00CC180D" w:rsidP="00CC180D">
      <w:pPr>
        <w:rPr>
          <w:i/>
          <w:iCs/>
        </w:rPr>
      </w:pPr>
      <w:r w:rsidRPr="00CA083E">
        <w:rPr>
          <w:i/>
          <w:iCs/>
        </w:rPr>
        <w:t xml:space="preserve">         addCoef.col = 'black', number.digits = 2, number.cex = 3, </w:t>
      </w:r>
    </w:p>
    <w:p w14:paraId="4DEF154B" w14:textId="77777777" w:rsidR="00CC180D" w:rsidRPr="00CA083E" w:rsidRDefault="00CC180D" w:rsidP="00CC180D">
      <w:pPr>
        <w:rPr>
          <w:i/>
          <w:iCs/>
        </w:rPr>
      </w:pPr>
      <w:r w:rsidRPr="00CA083E">
        <w:rPr>
          <w:i/>
          <w:iCs/>
        </w:rPr>
        <w:t xml:space="preserve">         cl.pos = 'b', cl.cex = 3, addrect = 3, rect.lwd = 3, </w:t>
      </w:r>
    </w:p>
    <w:p w14:paraId="6810B802" w14:textId="77777777" w:rsidR="00CC180D" w:rsidRPr="00CA083E" w:rsidRDefault="00CC180D" w:rsidP="00CC180D">
      <w:pPr>
        <w:rPr>
          <w:i/>
          <w:iCs/>
        </w:rPr>
      </w:pPr>
      <w:r w:rsidRPr="00CA083E">
        <w:rPr>
          <w:i/>
          <w:iCs/>
        </w:rPr>
        <w:t xml:space="preserve">         col = colorRampPalette(c('midnightblue', 'white','darkred'))(100))</w:t>
      </w:r>
    </w:p>
    <w:p w14:paraId="3B00EA42" w14:textId="55D08387" w:rsidR="00CC180D" w:rsidRPr="00CA083E" w:rsidRDefault="00CC180D" w:rsidP="00CC180D">
      <w:pPr>
        <w:rPr>
          <w:i/>
          <w:iCs/>
        </w:rPr>
      </w:pPr>
      <w:r w:rsidRPr="00CA083E">
        <w:rPr>
          <w:i/>
          <w:iCs/>
        </w:rPr>
        <w:lastRenderedPageBreak/>
        <w:t>dev.off()</w:t>
      </w:r>
    </w:p>
    <w:p w14:paraId="2D27B3D4" w14:textId="77777777" w:rsidR="00CC180D" w:rsidRPr="00CA083E" w:rsidRDefault="00CC180D" w:rsidP="00CC180D">
      <w:pPr>
        <w:rPr>
          <w:i/>
          <w:iCs/>
        </w:rPr>
      </w:pPr>
      <w:r w:rsidRPr="00CA083E">
        <w:rPr>
          <w:i/>
          <w:iCs/>
        </w:rPr>
        <w:t xml:space="preserve">heart_below_40 &lt;- subset(heartDF, Target == 1 | AgeGrp == 1, </w:t>
      </w:r>
    </w:p>
    <w:p w14:paraId="672A9B4A" w14:textId="77777777" w:rsidR="00CC180D" w:rsidRPr="00CA083E" w:rsidRDefault="00CC180D" w:rsidP="00CC180D">
      <w:pPr>
        <w:rPr>
          <w:i/>
          <w:iCs/>
        </w:rPr>
      </w:pPr>
      <w:r w:rsidRPr="00CA083E">
        <w:rPr>
          <w:i/>
          <w:iCs/>
        </w:rPr>
        <w:t xml:space="preserve">                         select = c('MaxHeartRate'))</w:t>
      </w:r>
    </w:p>
    <w:p w14:paraId="1B60223E" w14:textId="7093166F" w:rsidR="00CC180D" w:rsidRPr="00CA083E" w:rsidRDefault="00CC180D" w:rsidP="00CC180D">
      <w:pPr>
        <w:rPr>
          <w:i/>
          <w:iCs/>
        </w:rPr>
      </w:pPr>
      <w:r w:rsidRPr="00CA083E">
        <w:rPr>
          <w:i/>
          <w:iCs/>
        </w:rPr>
        <w:t>heart_below_40 &lt;- data.frame(heart_below_40, group = 'heart_below_40')</w:t>
      </w:r>
    </w:p>
    <w:p w14:paraId="520E6449" w14:textId="77777777" w:rsidR="00CC180D" w:rsidRPr="00CA083E" w:rsidRDefault="00CC180D" w:rsidP="00CC180D">
      <w:pPr>
        <w:rPr>
          <w:i/>
          <w:iCs/>
        </w:rPr>
      </w:pPr>
      <w:r w:rsidRPr="00CA083E">
        <w:rPr>
          <w:i/>
          <w:iCs/>
        </w:rPr>
        <w:t xml:space="preserve">heart_40_to_65 &lt;- subset(heartDF, Target == 1 | AgeGrp == 2, </w:t>
      </w:r>
    </w:p>
    <w:p w14:paraId="0D2A3477" w14:textId="77777777" w:rsidR="00CC180D" w:rsidRPr="00CA083E" w:rsidRDefault="00CC180D" w:rsidP="00CC180D">
      <w:pPr>
        <w:rPr>
          <w:i/>
          <w:iCs/>
        </w:rPr>
      </w:pPr>
      <w:r w:rsidRPr="00CA083E">
        <w:rPr>
          <w:i/>
          <w:iCs/>
        </w:rPr>
        <w:t xml:space="preserve">                         select = c('MaxHeartRate'))</w:t>
      </w:r>
    </w:p>
    <w:p w14:paraId="4A1854DB" w14:textId="69B56FE8" w:rsidR="00CC180D" w:rsidRPr="00CA083E" w:rsidRDefault="00CC180D" w:rsidP="00CC180D">
      <w:pPr>
        <w:rPr>
          <w:i/>
          <w:iCs/>
        </w:rPr>
      </w:pPr>
      <w:r w:rsidRPr="00CA083E">
        <w:rPr>
          <w:i/>
          <w:iCs/>
        </w:rPr>
        <w:t>heart_40_to_65 &lt;- data.frame(heart_40_to_65, group = 'heart_40_to_65')</w:t>
      </w:r>
    </w:p>
    <w:p w14:paraId="227C1F37" w14:textId="77777777" w:rsidR="00CC180D" w:rsidRPr="00CA083E" w:rsidRDefault="00CC180D" w:rsidP="00CC180D">
      <w:pPr>
        <w:rPr>
          <w:i/>
          <w:iCs/>
        </w:rPr>
      </w:pPr>
      <w:r w:rsidRPr="00CA083E">
        <w:rPr>
          <w:i/>
          <w:iCs/>
        </w:rPr>
        <w:t xml:space="preserve">heart_above_65 &lt;- subset(heartDF, Target == 1 | AgeGrp == 3, </w:t>
      </w:r>
    </w:p>
    <w:p w14:paraId="0EC649AA" w14:textId="77777777" w:rsidR="00CC180D" w:rsidRPr="00CA083E" w:rsidRDefault="00CC180D" w:rsidP="00CC180D">
      <w:pPr>
        <w:rPr>
          <w:i/>
          <w:iCs/>
        </w:rPr>
      </w:pPr>
      <w:r w:rsidRPr="00CA083E">
        <w:rPr>
          <w:i/>
          <w:iCs/>
        </w:rPr>
        <w:t xml:space="preserve">                         select = c('MaxHeartRate'))</w:t>
      </w:r>
    </w:p>
    <w:p w14:paraId="18502CCC" w14:textId="761DA0F9" w:rsidR="00CC180D" w:rsidRPr="00CA083E" w:rsidRDefault="00CC180D" w:rsidP="00CC180D">
      <w:pPr>
        <w:rPr>
          <w:i/>
          <w:iCs/>
        </w:rPr>
      </w:pPr>
      <w:r w:rsidRPr="00CA083E">
        <w:rPr>
          <w:i/>
          <w:iCs/>
        </w:rPr>
        <w:t>heart_above_65 &lt;- data.frame(heart_above_65, group = 'heart_above_65')</w:t>
      </w:r>
    </w:p>
    <w:p w14:paraId="56D35344" w14:textId="77777777" w:rsidR="00CC180D" w:rsidRPr="00CA083E" w:rsidRDefault="00CC180D" w:rsidP="00CC180D">
      <w:pPr>
        <w:rPr>
          <w:i/>
          <w:iCs/>
        </w:rPr>
      </w:pPr>
      <w:r w:rsidRPr="00CA083E">
        <w:rPr>
          <w:i/>
          <w:iCs/>
        </w:rPr>
        <w:t># H0: There is no difference in max heart rate with heart disease in the three groups of age (claim).</w:t>
      </w:r>
    </w:p>
    <w:p w14:paraId="7EF267D7" w14:textId="1AF2F7EB" w:rsidR="00CC180D" w:rsidRPr="00CA083E" w:rsidRDefault="00CC180D" w:rsidP="00CC180D">
      <w:pPr>
        <w:rPr>
          <w:i/>
          <w:iCs/>
        </w:rPr>
      </w:pPr>
      <w:r w:rsidRPr="00CA083E">
        <w:rPr>
          <w:i/>
          <w:iCs/>
        </w:rPr>
        <w:t># H1: There is a difference in max heart rate with heart disease in the three groups of age.</w:t>
      </w:r>
    </w:p>
    <w:p w14:paraId="2C36BF3E" w14:textId="6E118B4A" w:rsidR="00CC180D" w:rsidRPr="00CA083E" w:rsidRDefault="00CC180D" w:rsidP="00CC180D">
      <w:pPr>
        <w:rPr>
          <w:i/>
          <w:iCs/>
        </w:rPr>
      </w:pPr>
      <w:r w:rsidRPr="00CA083E">
        <w:rPr>
          <w:i/>
          <w:iCs/>
        </w:rPr>
        <w:t>alpha &lt;- 0.05</w:t>
      </w:r>
    </w:p>
    <w:p w14:paraId="4B5382CB" w14:textId="77777777" w:rsidR="00CC180D" w:rsidRPr="00CA083E" w:rsidRDefault="00CC180D" w:rsidP="00CC180D">
      <w:pPr>
        <w:rPr>
          <w:i/>
          <w:iCs/>
        </w:rPr>
      </w:pPr>
      <w:r w:rsidRPr="00CA083E">
        <w:rPr>
          <w:i/>
          <w:iCs/>
        </w:rPr>
        <w:t>data &lt;- rbind(heart_below_40, heart_40_to_65, heart_above_65)</w:t>
      </w:r>
    </w:p>
    <w:p w14:paraId="5DCD7458" w14:textId="77777777" w:rsidR="00CC180D" w:rsidRPr="00CA083E" w:rsidRDefault="00CC180D" w:rsidP="00CC180D">
      <w:pPr>
        <w:rPr>
          <w:i/>
          <w:iCs/>
        </w:rPr>
      </w:pPr>
      <w:r w:rsidRPr="00CA083E">
        <w:rPr>
          <w:i/>
          <w:iCs/>
        </w:rPr>
        <w:t>result &lt;- kruskal.test(MaxHeartRate ~ group, data = data)</w:t>
      </w:r>
    </w:p>
    <w:p w14:paraId="2DF54290" w14:textId="77777777" w:rsidR="00CC180D" w:rsidRPr="00CA083E" w:rsidRDefault="00CC180D" w:rsidP="00CC180D">
      <w:pPr>
        <w:rPr>
          <w:i/>
          <w:iCs/>
        </w:rPr>
      </w:pPr>
      <w:r w:rsidRPr="00CA083E">
        <w:rPr>
          <w:i/>
          <w:iCs/>
        </w:rPr>
        <w:t xml:space="preserve">result.data &lt;- data.frame( </w:t>
      </w:r>
    </w:p>
    <w:p w14:paraId="35076C0C" w14:textId="77777777" w:rsidR="00CC180D" w:rsidRPr="00CA083E" w:rsidRDefault="00CC180D" w:rsidP="00CC180D">
      <w:pPr>
        <w:rPr>
          <w:i/>
          <w:iCs/>
        </w:rPr>
      </w:pPr>
      <w:r w:rsidRPr="00CA083E">
        <w:rPr>
          <w:i/>
          <w:iCs/>
        </w:rPr>
        <w:t xml:space="preserve">  Values = c(result$statistic, '5.991', result$p.value, alpha, result$parameter),</w:t>
      </w:r>
    </w:p>
    <w:p w14:paraId="78C8EB1D" w14:textId="77777777" w:rsidR="00CC180D" w:rsidRPr="00CA083E" w:rsidRDefault="00CC180D" w:rsidP="00CC180D">
      <w:pPr>
        <w:rPr>
          <w:i/>
          <w:iCs/>
        </w:rPr>
      </w:pPr>
      <w:r w:rsidRPr="00CA083E">
        <w:rPr>
          <w:i/>
          <w:iCs/>
        </w:rPr>
        <w:t xml:space="preserve">  stringsAsFactors = FALSE</w:t>
      </w:r>
    </w:p>
    <w:p w14:paraId="005606FC" w14:textId="32199842" w:rsidR="00CC180D" w:rsidRPr="00CA083E" w:rsidRDefault="00CC180D" w:rsidP="00CC180D">
      <w:pPr>
        <w:rPr>
          <w:i/>
          <w:iCs/>
        </w:rPr>
      </w:pPr>
      <w:r w:rsidRPr="00CA083E">
        <w:rPr>
          <w:i/>
          <w:iCs/>
        </w:rPr>
        <w:t>)</w:t>
      </w:r>
    </w:p>
    <w:p w14:paraId="3A420623" w14:textId="398B9FBE" w:rsidR="00CC180D" w:rsidRPr="00CA083E" w:rsidRDefault="00CC180D" w:rsidP="00CC180D">
      <w:pPr>
        <w:rPr>
          <w:i/>
          <w:iCs/>
        </w:rPr>
      </w:pPr>
      <w:r w:rsidRPr="00CA083E">
        <w:rPr>
          <w:i/>
          <w:iCs/>
        </w:rPr>
        <w:t>tidyr::as_tibble(result.data)</w:t>
      </w:r>
    </w:p>
    <w:p w14:paraId="11F24AC1" w14:textId="77777777" w:rsidR="00CC180D" w:rsidRPr="00CA083E" w:rsidRDefault="00CC180D" w:rsidP="00CC180D">
      <w:pPr>
        <w:rPr>
          <w:i/>
          <w:iCs/>
        </w:rPr>
      </w:pPr>
      <w:r w:rsidRPr="00CA083E">
        <w:rPr>
          <w:i/>
          <w:iCs/>
        </w:rPr>
        <w:t>t(result.data) %&gt;% kable(col.names = c('Kruskal-Wallis chi-squared', 'Critical Value', 'p-value', 'alpha', 'Degree of freedom'),</w:t>
      </w:r>
    </w:p>
    <w:p w14:paraId="172A8005" w14:textId="77777777" w:rsidR="00CC180D" w:rsidRPr="00CA083E" w:rsidRDefault="00CC180D" w:rsidP="00CC180D">
      <w:pPr>
        <w:rPr>
          <w:i/>
          <w:iCs/>
        </w:rPr>
      </w:pPr>
      <w:r w:rsidRPr="00CA083E">
        <w:rPr>
          <w:i/>
          <w:iCs/>
        </w:rPr>
        <w:lastRenderedPageBreak/>
        <w:t xml:space="preserve">                         caption = 'The Kruskal-Wallis Test') %&gt;%</w:t>
      </w:r>
    </w:p>
    <w:p w14:paraId="547DF23E" w14:textId="77777777" w:rsidR="00CC180D" w:rsidRPr="00CA083E" w:rsidRDefault="00CC180D" w:rsidP="00CC180D">
      <w:pPr>
        <w:rPr>
          <w:i/>
          <w:iCs/>
        </w:rPr>
      </w:pPr>
      <w:r w:rsidRPr="00CA083E">
        <w:rPr>
          <w:i/>
          <w:iCs/>
        </w:rPr>
        <w:t xml:space="preserve">  kable_styling(bootstrap_options = c('striped', 'hover', 'condensed'),</w:t>
      </w:r>
    </w:p>
    <w:p w14:paraId="7EC317BA" w14:textId="77777777" w:rsidR="00CC180D" w:rsidRPr="00CA083E" w:rsidRDefault="00CC180D" w:rsidP="00CC180D">
      <w:pPr>
        <w:rPr>
          <w:i/>
          <w:iCs/>
        </w:rPr>
      </w:pPr>
      <w:r w:rsidRPr="00CA083E">
        <w:rPr>
          <w:i/>
          <w:iCs/>
        </w:rPr>
        <w:t xml:space="preserve">                html_font = 'Calibri', </w:t>
      </w:r>
    </w:p>
    <w:p w14:paraId="3F5A314D" w14:textId="3E9A1E5D" w:rsidR="00CC180D" w:rsidRPr="00CA083E" w:rsidRDefault="00CC180D" w:rsidP="00CC180D">
      <w:pPr>
        <w:rPr>
          <w:i/>
          <w:iCs/>
        </w:rPr>
      </w:pPr>
      <w:r w:rsidRPr="00CA083E">
        <w:rPr>
          <w:i/>
          <w:iCs/>
        </w:rPr>
        <w:t xml:space="preserve">                font_size = 20)</w:t>
      </w:r>
    </w:p>
    <w:p w14:paraId="754A06A3" w14:textId="00405218" w:rsidR="00CC180D" w:rsidRPr="00CA083E" w:rsidRDefault="00CC180D" w:rsidP="00CC180D">
      <w:pPr>
        <w:rPr>
          <w:i/>
          <w:iCs/>
        </w:rPr>
      </w:pPr>
      <w:r w:rsidRPr="00CA083E">
        <w:rPr>
          <w:i/>
          <w:iCs/>
        </w:rPr>
        <w:t># --- CHI-SQUARE --- #</w:t>
      </w:r>
    </w:p>
    <w:p w14:paraId="3A9EC115" w14:textId="2B0880C2" w:rsidR="00CC180D" w:rsidRPr="00CA083E" w:rsidRDefault="00CC180D" w:rsidP="00CC180D">
      <w:pPr>
        <w:rPr>
          <w:i/>
          <w:iCs/>
        </w:rPr>
      </w:pPr>
      <w:r w:rsidRPr="00CA083E">
        <w:rPr>
          <w:i/>
          <w:iCs/>
        </w:rPr>
        <w:t xml:space="preserve">preLimTDF &lt;- subset(heartDF, select = c('AgeGrp', 'Sex', 'RestingBP','Cholesterol','MaxHeartRate','Target')) </w:t>
      </w:r>
    </w:p>
    <w:p w14:paraId="7762187E" w14:textId="77777777" w:rsidR="00CC180D" w:rsidRPr="00CA083E" w:rsidRDefault="00CC180D" w:rsidP="00CC180D">
      <w:pPr>
        <w:rPr>
          <w:i/>
          <w:iCs/>
        </w:rPr>
      </w:pPr>
      <w:r w:rsidRPr="00CA083E">
        <w:rPr>
          <w:i/>
          <w:iCs/>
        </w:rPr>
        <w:t>blw40M &lt;- preLimTDF[sample(which ( preLimTDF$Sex == 'Male' &amp; preLimTDF$AgeGrp %in% c('Below 40 yrs') ) ,1), ]</w:t>
      </w:r>
    </w:p>
    <w:p w14:paraId="0952A020" w14:textId="77777777" w:rsidR="00CC180D" w:rsidRPr="00CA083E" w:rsidRDefault="00CC180D" w:rsidP="00CC180D">
      <w:pPr>
        <w:rPr>
          <w:i/>
          <w:iCs/>
        </w:rPr>
      </w:pPr>
      <w:r w:rsidRPr="00CA083E">
        <w:rPr>
          <w:i/>
          <w:iCs/>
        </w:rPr>
        <w:t>bt65M &lt;- preLimTDF[sample(which ( preLimTDF$Sex == 'Male' &amp; preLimTDF$AgeGrp %in% c('40-65 yrs') ) ,1), ]</w:t>
      </w:r>
    </w:p>
    <w:p w14:paraId="3973CF12" w14:textId="55FECCED" w:rsidR="00CC180D" w:rsidRPr="00CA083E" w:rsidRDefault="00CC180D" w:rsidP="00CC180D">
      <w:pPr>
        <w:rPr>
          <w:i/>
          <w:iCs/>
        </w:rPr>
      </w:pPr>
      <w:r w:rsidRPr="00CA083E">
        <w:rPr>
          <w:i/>
          <w:iCs/>
        </w:rPr>
        <w:t>ab65M &lt;- preLimTDF[sample(which ( preLimTDF$Sex == 'Male' &amp; preLimTDF$AgeGrp %in% c('Above 65 yrs') ) ,1), ]</w:t>
      </w:r>
    </w:p>
    <w:p w14:paraId="2ADBA801" w14:textId="77777777" w:rsidR="00CC180D" w:rsidRPr="00CA083E" w:rsidRDefault="00CC180D" w:rsidP="00CC180D">
      <w:pPr>
        <w:rPr>
          <w:i/>
          <w:iCs/>
        </w:rPr>
      </w:pPr>
      <w:r w:rsidRPr="00CA083E">
        <w:rPr>
          <w:i/>
          <w:iCs/>
        </w:rPr>
        <w:t>blw40F &lt;- preLimTDF[sample(which ( preLimTDF$Sex == 'Female' &amp; preLimTDF$AgeGrp %in% c('Below 40 yrs') ) ,5), ]</w:t>
      </w:r>
    </w:p>
    <w:p w14:paraId="47C8E642" w14:textId="77777777" w:rsidR="00CC180D" w:rsidRPr="00CA083E" w:rsidRDefault="00CC180D" w:rsidP="00CC180D">
      <w:pPr>
        <w:rPr>
          <w:i/>
          <w:iCs/>
        </w:rPr>
      </w:pPr>
      <w:r w:rsidRPr="00CA083E">
        <w:rPr>
          <w:i/>
          <w:iCs/>
        </w:rPr>
        <w:t>bt65F &lt;- preLimTDF[sample(which ( preLimTDF$Sex == 'Female' &amp; preLimTDF$AgeGrp %in% c('40-65 yrs') ) ,5), ]</w:t>
      </w:r>
    </w:p>
    <w:p w14:paraId="1DED013C" w14:textId="0981DCC3" w:rsidR="00CC180D" w:rsidRPr="00CA083E" w:rsidRDefault="00CC180D" w:rsidP="00CC180D">
      <w:pPr>
        <w:rPr>
          <w:i/>
          <w:iCs/>
        </w:rPr>
      </w:pPr>
      <w:r w:rsidRPr="00CA083E">
        <w:rPr>
          <w:i/>
          <w:iCs/>
        </w:rPr>
        <w:t>ab65F &lt;- preLimTDF[sample(which ( preLimTDF$Sex == 'Female' &amp; preLimTDF$AgeGrp %in% c('Above 65 yrs') ) ,5), ]</w:t>
      </w:r>
    </w:p>
    <w:p w14:paraId="285518C4" w14:textId="77777777" w:rsidR="00CC180D" w:rsidRPr="00CA083E" w:rsidRDefault="00CC180D" w:rsidP="00CC180D">
      <w:pPr>
        <w:rPr>
          <w:i/>
          <w:iCs/>
        </w:rPr>
      </w:pPr>
      <w:r w:rsidRPr="00CA083E">
        <w:rPr>
          <w:i/>
          <w:iCs/>
        </w:rPr>
        <w:t>mean(preLimTDF$RestingBP[which( preLimTDF$Sex == 'Male' &amp; preLimTDF$Target == 1)])</w:t>
      </w:r>
    </w:p>
    <w:p w14:paraId="63A3DE7F" w14:textId="77777777" w:rsidR="00CC180D" w:rsidRPr="00CA083E" w:rsidRDefault="00CC180D" w:rsidP="00CC180D">
      <w:pPr>
        <w:rPr>
          <w:i/>
          <w:iCs/>
        </w:rPr>
      </w:pPr>
      <w:r w:rsidRPr="00CA083E">
        <w:rPr>
          <w:i/>
          <w:iCs/>
        </w:rPr>
        <w:t>c1 &lt;- c(129.74,230.98,161.90)</w:t>
      </w:r>
    </w:p>
    <w:p w14:paraId="0BA38D9D" w14:textId="130031C4" w:rsidR="00CC180D" w:rsidRPr="00CA083E" w:rsidRDefault="00CC180D" w:rsidP="00CC180D">
      <w:pPr>
        <w:rPr>
          <w:i/>
          <w:iCs/>
        </w:rPr>
      </w:pPr>
      <w:r w:rsidRPr="00CA083E">
        <w:rPr>
          <w:i/>
          <w:iCs/>
        </w:rPr>
        <w:t>c2 &lt;- c(128.73,256.75,154.02)</w:t>
      </w:r>
    </w:p>
    <w:p w14:paraId="6CAA82CB" w14:textId="46ADC234" w:rsidR="00CC180D" w:rsidRPr="00CA083E" w:rsidRDefault="00CC180D" w:rsidP="00CC180D">
      <w:pPr>
        <w:rPr>
          <w:i/>
          <w:iCs/>
        </w:rPr>
      </w:pPr>
      <w:r w:rsidRPr="00CA083E">
        <w:rPr>
          <w:i/>
          <w:iCs/>
        </w:rPr>
        <w:t>prelTestMatrix &lt;- matrix(c(c1,c2),ncol = 2)</w:t>
      </w:r>
    </w:p>
    <w:p w14:paraId="6468A8F2" w14:textId="77777777" w:rsidR="00CC180D" w:rsidRPr="00CA083E" w:rsidRDefault="00CC180D" w:rsidP="00CC180D">
      <w:pPr>
        <w:rPr>
          <w:i/>
          <w:iCs/>
        </w:rPr>
      </w:pPr>
      <w:r w:rsidRPr="00CA083E">
        <w:rPr>
          <w:i/>
          <w:iCs/>
        </w:rPr>
        <w:t>rownames(prelTestMatrix) &lt;- c("Resting BP","Cholesterol","Max. Heart Rate")</w:t>
      </w:r>
    </w:p>
    <w:p w14:paraId="38D3AB2A" w14:textId="66CC4CDE" w:rsidR="00CC180D" w:rsidRPr="00CA083E" w:rsidRDefault="00CC180D" w:rsidP="00CC180D">
      <w:pPr>
        <w:rPr>
          <w:i/>
          <w:iCs/>
        </w:rPr>
      </w:pPr>
      <w:r w:rsidRPr="00CA083E">
        <w:rPr>
          <w:i/>
          <w:iCs/>
        </w:rPr>
        <w:t>colnames(prelTestMatrix) &lt;- c("Male","Female")</w:t>
      </w:r>
    </w:p>
    <w:p w14:paraId="40D6860C" w14:textId="4168A69B" w:rsidR="00CC180D" w:rsidRPr="00CA083E" w:rsidRDefault="00CC180D" w:rsidP="00CC180D">
      <w:pPr>
        <w:rPr>
          <w:i/>
          <w:iCs/>
        </w:rPr>
      </w:pPr>
      <w:r w:rsidRPr="00CA083E">
        <w:rPr>
          <w:i/>
          <w:iCs/>
        </w:rPr>
        <w:t>compltPreDF &lt;- rbind(blw40M,bt65M,ab65M,blw40F,bt65F,ab65F)</w:t>
      </w:r>
    </w:p>
    <w:p w14:paraId="5FC3F60F" w14:textId="70387836" w:rsidR="00CC180D" w:rsidRPr="00CA083E" w:rsidRDefault="00CC180D" w:rsidP="00CC180D">
      <w:pPr>
        <w:rPr>
          <w:i/>
          <w:iCs/>
        </w:rPr>
      </w:pPr>
      <w:r w:rsidRPr="00CA083E">
        <w:rPr>
          <w:i/>
          <w:iCs/>
        </w:rPr>
        <w:lastRenderedPageBreak/>
        <w:t>data.matrix(t(compltPreDF[,2:5]))</w:t>
      </w:r>
    </w:p>
    <w:p w14:paraId="17EECA8D" w14:textId="108C44CF" w:rsidR="00CC180D" w:rsidRPr="00CA083E" w:rsidRDefault="00CC180D" w:rsidP="00CC180D">
      <w:pPr>
        <w:rPr>
          <w:i/>
          <w:iCs/>
        </w:rPr>
      </w:pPr>
      <w:r w:rsidRPr="00CA083E">
        <w:rPr>
          <w:i/>
          <w:iCs/>
        </w:rPr>
        <w:t>chiSqTest &lt;- chisq.test(prelTestMatrix)</w:t>
      </w:r>
    </w:p>
    <w:p w14:paraId="3EDD496E" w14:textId="77777777" w:rsidR="00CC180D" w:rsidRPr="00CA083E" w:rsidRDefault="00CC180D" w:rsidP="00CC180D">
      <w:pPr>
        <w:rPr>
          <w:i/>
          <w:iCs/>
        </w:rPr>
      </w:pPr>
      <w:r w:rsidRPr="00CA083E">
        <w:rPr>
          <w:i/>
          <w:iCs/>
        </w:rPr>
        <w:t>dev.off()</w:t>
      </w:r>
    </w:p>
    <w:p w14:paraId="4A56E25E" w14:textId="77777777" w:rsidR="00CC180D" w:rsidRPr="00CA083E" w:rsidRDefault="00CC180D" w:rsidP="00CC180D">
      <w:pPr>
        <w:rPr>
          <w:i/>
          <w:iCs/>
        </w:rPr>
      </w:pPr>
      <w:r w:rsidRPr="00CA083E">
        <w:rPr>
          <w:i/>
          <w:iCs/>
        </w:rPr>
        <w:t>balloonplot(</w:t>
      </w:r>
    </w:p>
    <w:p w14:paraId="02370F16" w14:textId="77777777" w:rsidR="00CC180D" w:rsidRPr="00CA083E" w:rsidRDefault="00CC180D" w:rsidP="00CC180D">
      <w:pPr>
        <w:rPr>
          <w:i/>
          <w:iCs/>
        </w:rPr>
      </w:pPr>
      <w:r w:rsidRPr="00CA083E">
        <w:rPr>
          <w:i/>
          <w:iCs/>
        </w:rPr>
        <w:t xml:space="preserve">  t(as.table(prelTestMatrix)),</w:t>
      </w:r>
    </w:p>
    <w:p w14:paraId="154A77CA" w14:textId="77777777" w:rsidR="00CC180D" w:rsidRPr="00CA083E" w:rsidRDefault="00CC180D" w:rsidP="00CC180D">
      <w:pPr>
        <w:rPr>
          <w:i/>
          <w:iCs/>
        </w:rPr>
      </w:pPr>
      <w:r w:rsidRPr="00CA083E">
        <w:rPr>
          <w:i/>
          <w:iCs/>
        </w:rPr>
        <w:t xml:space="preserve">  main = "Preliminary Test: Heart Rate, Cholesterol, Blood Pressure",</w:t>
      </w:r>
    </w:p>
    <w:p w14:paraId="64E24E15" w14:textId="77777777" w:rsidR="00CC180D" w:rsidRPr="00CA083E" w:rsidRDefault="00CC180D" w:rsidP="00CC180D">
      <w:pPr>
        <w:rPr>
          <w:i/>
          <w:iCs/>
        </w:rPr>
      </w:pPr>
      <w:r w:rsidRPr="00CA083E">
        <w:rPr>
          <w:i/>
          <w:iCs/>
        </w:rPr>
        <w:t xml:space="preserve">  dotchar = 15,</w:t>
      </w:r>
    </w:p>
    <w:p w14:paraId="58DA7A55" w14:textId="77777777" w:rsidR="00CC180D" w:rsidRPr="00CA083E" w:rsidRDefault="00CC180D" w:rsidP="00CC180D">
      <w:pPr>
        <w:rPr>
          <w:i/>
          <w:iCs/>
        </w:rPr>
      </w:pPr>
      <w:r w:rsidRPr="00CA083E">
        <w:rPr>
          <w:i/>
          <w:iCs/>
        </w:rPr>
        <w:t xml:space="preserve">  dotcolor = "#899878",</w:t>
      </w:r>
    </w:p>
    <w:p w14:paraId="5093EEA3" w14:textId="77777777" w:rsidR="00CC180D" w:rsidRPr="00CA083E" w:rsidRDefault="00CC180D" w:rsidP="00CC180D">
      <w:pPr>
        <w:rPr>
          <w:i/>
          <w:iCs/>
        </w:rPr>
      </w:pPr>
      <w:r w:rsidRPr="00CA083E">
        <w:rPr>
          <w:i/>
          <w:iCs/>
        </w:rPr>
        <w:t xml:space="preserve">  label=TRUE,</w:t>
      </w:r>
    </w:p>
    <w:p w14:paraId="5636C24C" w14:textId="77777777" w:rsidR="00CC180D" w:rsidRPr="00CA083E" w:rsidRDefault="00CC180D" w:rsidP="00CC180D">
      <w:pPr>
        <w:rPr>
          <w:i/>
          <w:iCs/>
        </w:rPr>
      </w:pPr>
      <w:r w:rsidRPr="00CA083E">
        <w:rPr>
          <w:i/>
          <w:iCs/>
        </w:rPr>
        <w:t xml:space="preserve">  label.digits=2,</w:t>
      </w:r>
    </w:p>
    <w:p w14:paraId="0DC8CAB5" w14:textId="77777777" w:rsidR="00CC180D" w:rsidRPr="00CA083E" w:rsidRDefault="00CC180D" w:rsidP="00CC180D">
      <w:pPr>
        <w:rPr>
          <w:i/>
          <w:iCs/>
        </w:rPr>
      </w:pPr>
      <w:r w:rsidRPr="00CA083E">
        <w:rPr>
          <w:i/>
          <w:iCs/>
        </w:rPr>
        <w:t xml:space="preserve">  label.size=1,</w:t>
      </w:r>
    </w:p>
    <w:p w14:paraId="6B154736" w14:textId="77777777" w:rsidR="00CC180D" w:rsidRPr="00CA083E" w:rsidRDefault="00CC180D" w:rsidP="00CC180D">
      <w:pPr>
        <w:rPr>
          <w:i/>
          <w:iCs/>
        </w:rPr>
      </w:pPr>
      <w:r w:rsidRPr="00CA083E">
        <w:rPr>
          <w:i/>
          <w:iCs/>
        </w:rPr>
        <w:t xml:space="preserve">  show.margins = FALSE</w:t>
      </w:r>
    </w:p>
    <w:p w14:paraId="51D02D1B" w14:textId="2A761EE7" w:rsidR="00CC180D" w:rsidRPr="00CA083E" w:rsidRDefault="00CC180D" w:rsidP="00CC180D">
      <w:pPr>
        <w:rPr>
          <w:i/>
          <w:iCs/>
        </w:rPr>
      </w:pPr>
      <w:r w:rsidRPr="00CA083E">
        <w:rPr>
          <w:i/>
          <w:iCs/>
        </w:rPr>
        <w:t>)</w:t>
      </w:r>
    </w:p>
    <w:p w14:paraId="3A5F4E29" w14:textId="77777777" w:rsidR="00CC180D" w:rsidRPr="00CA083E" w:rsidRDefault="00CC180D" w:rsidP="00CC180D">
      <w:pPr>
        <w:rPr>
          <w:i/>
          <w:iCs/>
        </w:rPr>
      </w:pPr>
      <w:r w:rsidRPr="00CA083E">
        <w:rPr>
          <w:i/>
          <w:iCs/>
        </w:rPr>
        <w:t xml:space="preserve">Chitest.data &lt;- data.frame( </w:t>
      </w:r>
    </w:p>
    <w:p w14:paraId="75463D34" w14:textId="77777777" w:rsidR="00CC180D" w:rsidRPr="00CA083E" w:rsidRDefault="00CC180D" w:rsidP="00CC180D">
      <w:pPr>
        <w:rPr>
          <w:i/>
          <w:iCs/>
        </w:rPr>
      </w:pPr>
      <w:r w:rsidRPr="00CA083E">
        <w:rPr>
          <w:i/>
          <w:iCs/>
        </w:rPr>
        <w:t xml:space="preserve">  #Output = c("Chi-Squared", "Degrees of Freedom","p-value", "Critical Value", "Method"),</w:t>
      </w:r>
    </w:p>
    <w:p w14:paraId="22A6EA94" w14:textId="77777777" w:rsidR="00CC180D" w:rsidRPr="00CA083E" w:rsidRDefault="00CC180D" w:rsidP="00CC180D">
      <w:pPr>
        <w:rPr>
          <w:i/>
          <w:iCs/>
        </w:rPr>
      </w:pPr>
      <w:r w:rsidRPr="00CA083E">
        <w:rPr>
          <w:i/>
          <w:iCs/>
        </w:rPr>
        <w:t xml:space="preserve">  Values = c(round(chiSqTest$statistic,2), chiSqTest$parameter, '3.559e-10', 7.82, chiSqTest$method),</w:t>
      </w:r>
    </w:p>
    <w:p w14:paraId="7881FED0" w14:textId="77777777" w:rsidR="00CC180D" w:rsidRPr="00CA083E" w:rsidRDefault="00CC180D" w:rsidP="00CC180D">
      <w:pPr>
        <w:rPr>
          <w:i/>
          <w:iCs/>
        </w:rPr>
      </w:pPr>
      <w:r w:rsidRPr="00CA083E">
        <w:rPr>
          <w:i/>
          <w:iCs/>
        </w:rPr>
        <w:t xml:space="preserve">  stringsAsFactors = FALSE</w:t>
      </w:r>
    </w:p>
    <w:p w14:paraId="1F0EF678" w14:textId="3EBB1735" w:rsidR="00CC180D" w:rsidRPr="00CA083E" w:rsidRDefault="00CC180D" w:rsidP="00CC180D">
      <w:pPr>
        <w:rPr>
          <w:i/>
          <w:iCs/>
        </w:rPr>
      </w:pPr>
      <w:r w:rsidRPr="00CA083E">
        <w:rPr>
          <w:i/>
          <w:iCs/>
        </w:rPr>
        <w:t>)</w:t>
      </w:r>
    </w:p>
    <w:p w14:paraId="1C12262C" w14:textId="77777777" w:rsidR="00CC180D" w:rsidRPr="00CA083E" w:rsidRDefault="00CC180D" w:rsidP="00CC180D">
      <w:pPr>
        <w:rPr>
          <w:i/>
          <w:iCs/>
        </w:rPr>
      </w:pPr>
      <w:r w:rsidRPr="00CA083E">
        <w:rPr>
          <w:i/>
          <w:iCs/>
        </w:rPr>
        <w:t>t(Chitest.data) %&gt;% kable(col.names = c('Chi-Squared','Degrees of Freedom','p-value','Critical Value','Method'),caption = "Chi-Square: Heart Disease in different Age groups") %&gt;%</w:t>
      </w:r>
    </w:p>
    <w:p w14:paraId="6B7080E0" w14:textId="75043D93" w:rsidR="00CC180D" w:rsidRPr="00CA083E" w:rsidRDefault="00CC180D" w:rsidP="00CC180D">
      <w:pPr>
        <w:rPr>
          <w:i/>
          <w:iCs/>
        </w:rPr>
      </w:pPr>
      <w:r w:rsidRPr="00CA083E">
        <w:rPr>
          <w:i/>
          <w:iCs/>
        </w:rPr>
        <w:t xml:space="preserve">  kable_styling(bootstrap_options = c("striped", "hover", "condensed"),html_font = "Calibri", font_size = 20)</w:t>
      </w:r>
    </w:p>
    <w:p w14:paraId="4DB8D47A" w14:textId="0B2AC819" w:rsidR="00CC180D" w:rsidRPr="00CA083E" w:rsidRDefault="00CC180D" w:rsidP="00CC180D">
      <w:pPr>
        <w:rPr>
          <w:i/>
          <w:iCs/>
        </w:rPr>
      </w:pPr>
      <w:r w:rsidRPr="00CA083E">
        <w:rPr>
          <w:i/>
          <w:iCs/>
        </w:rPr>
        <w:t># --- TWO- WAY ANOVA Test --- #</w:t>
      </w:r>
    </w:p>
    <w:p w14:paraId="3A83EAE7" w14:textId="034B262D" w:rsidR="00CC180D" w:rsidRPr="00CA083E" w:rsidRDefault="00CC180D" w:rsidP="00CC180D">
      <w:pPr>
        <w:rPr>
          <w:i/>
          <w:iCs/>
        </w:rPr>
      </w:pPr>
      <w:r w:rsidRPr="00CA083E">
        <w:rPr>
          <w:i/>
          <w:iCs/>
        </w:rPr>
        <w:lastRenderedPageBreak/>
        <w:t>table(heartDF$Sex,heartDF$AgeGrp)</w:t>
      </w:r>
    </w:p>
    <w:p w14:paraId="73D9A876" w14:textId="60B497A7" w:rsidR="00CC180D" w:rsidRPr="00CA083E" w:rsidRDefault="00CC180D" w:rsidP="00CC180D">
      <w:pPr>
        <w:rPr>
          <w:i/>
          <w:iCs/>
        </w:rPr>
      </w:pPr>
      <w:r w:rsidRPr="00CA083E">
        <w:rPr>
          <w:i/>
          <w:iCs/>
        </w:rPr>
        <w:t>par(mar=c(9, 4.1, 4.1, 2.1))</w:t>
      </w:r>
    </w:p>
    <w:p w14:paraId="0020BC2B" w14:textId="77777777" w:rsidR="00CC180D" w:rsidRPr="00CA083E" w:rsidRDefault="00CC180D" w:rsidP="00CC180D">
      <w:pPr>
        <w:rPr>
          <w:i/>
          <w:iCs/>
        </w:rPr>
      </w:pPr>
      <w:r w:rsidRPr="00CA083E">
        <w:rPr>
          <w:i/>
          <w:iCs/>
        </w:rPr>
        <w:t>#create boxplots</w:t>
      </w:r>
    </w:p>
    <w:p w14:paraId="02DF767F" w14:textId="77777777" w:rsidR="00CC180D" w:rsidRPr="00CA083E" w:rsidRDefault="00CC180D" w:rsidP="00CC180D">
      <w:pPr>
        <w:rPr>
          <w:i/>
          <w:iCs/>
        </w:rPr>
      </w:pPr>
      <w:r w:rsidRPr="00CA083E">
        <w:rPr>
          <w:i/>
          <w:iCs/>
        </w:rPr>
        <w:t>boxplot(MaxHeartRate ~ Sex + AgeGrp,</w:t>
      </w:r>
    </w:p>
    <w:p w14:paraId="51D19471" w14:textId="77777777" w:rsidR="00CC180D" w:rsidRPr="00CA083E" w:rsidRDefault="00CC180D" w:rsidP="00CC180D">
      <w:pPr>
        <w:rPr>
          <w:i/>
          <w:iCs/>
        </w:rPr>
      </w:pPr>
      <w:r w:rsidRPr="00CA083E">
        <w:rPr>
          <w:i/>
          <w:iCs/>
        </w:rPr>
        <w:t xml:space="preserve">        data = heartDF,</w:t>
      </w:r>
    </w:p>
    <w:p w14:paraId="7038A501" w14:textId="77777777" w:rsidR="00CC180D" w:rsidRPr="00CA083E" w:rsidRDefault="00CC180D" w:rsidP="00CC180D">
      <w:pPr>
        <w:rPr>
          <w:i/>
          <w:iCs/>
        </w:rPr>
      </w:pPr>
      <w:r w:rsidRPr="00CA083E">
        <w:rPr>
          <w:i/>
          <w:iCs/>
        </w:rPr>
        <w:t xml:space="preserve">        main = "Max Heart Rate by Gender and Age Group",</w:t>
      </w:r>
    </w:p>
    <w:p w14:paraId="481EFBD8" w14:textId="77777777" w:rsidR="00CC180D" w:rsidRPr="00CA083E" w:rsidRDefault="00CC180D" w:rsidP="00CC180D">
      <w:pPr>
        <w:rPr>
          <w:i/>
          <w:iCs/>
        </w:rPr>
      </w:pPr>
      <w:r w:rsidRPr="00CA083E">
        <w:rPr>
          <w:i/>
          <w:iCs/>
        </w:rPr>
        <w:t xml:space="preserve">        xlab = "Group",</w:t>
      </w:r>
    </w:p>
    <w:p w14:paraId="67B05745" w14:textId="77777777" w:rsidR="00CC180D" w:rsidRPr="00CA083E" w:rsidRDefault="00CC180D" w:rsidP="00CC180D">
      <w:pPr>
        <w:rPr>
          <w:i/>
          <w:iCs/>
        </w:rPr>
      </w:pPr>
      <w:r w:rsidRPr="00CA083E">
        <w:rPr>
          <w:i/>
          <w:iCs/>
        </w:rPr>
        <w:t xml:space="preserve">        ylab = "Max Heart Rate",</w:t>
      </w:r>
    </w:p>
    <w:p w14:paraId="7310EF0B" w14:textId="77777777" w:rsidR="00CC180D" w:rsidRPr="00CA083E" w:rsidRDefault="00CC180D" w:rsidP="00CC180D">
      <w:pPr>
        <w:rPr>
          <w:i/>
          <w:iCs/>
        </w:rPr>
      </w:pPr>
      <w:r w:rsidRPr="00CA083E">
        <w:rPr>
          <w:i/>
          <w:iCs/>
        </w:rPr>
        <w:t xml:space="preserve">        col = "steelblue",</w:t>
      </w:r>
    </w:p>
    <w:p w14:paraId="6BAF784C" w14:textId="77777777" w:rsidR="00CC180D" w:rsidRPr="00CA083E" w:rsidRDefault="00CC180D" w:rsidP="00CC180D">
      <w:pPr>
        <w:rPr>
          <w:i/>
          <w:iCs/>
        </w:rPr>
      </w:pPr>
      <w:r w:rsidRPr="00CA083E">
        <w:rPr>
          <w:i/>
          <w:iCs/>
        </w:rPr>
        <w:t xml:space="preserve">        border = "black", </w:t>
      </w:r>
    </w:p>
    <w:p w14:paraId="45A6ECD3" w14:textId="77777777" w:rsidR="00CC180D" w:rsidRPr="00CA083E" w:rsidRDefault="00CC180D" w:rsidP="00CC180D">
      <w:pPr>
        <w:rPr>
          <w:i/>
          <w:iCs/>
        </w:rPr>
      </w:pPr>
      <w:r w:rsidRPr="00CA083E">
        <w:rPr>
          <w:i/>
          <w:iCs/>
        </w:rPr>
        <w:t xml:space="preserve">        las = 2 #make x-axis labels perpendicular</w:t>
      </w:r>
    </w:p>
    <w:p w14:paraId="1708F8ED" w14:textId="4896EAA5" w:rsidR="00CC180D" w:rsidRPr="00CA083E" w:rsidRDefault="00CC180D" w:rsidP="00CC180D">
      <w:pPr>
        <w:rPr>
          <w:i/>
          <w:iCs/>
        </w:rPr>
      </w:pPr>
      <w:r w:rsidRPr="00CA083E">
        <w:rPr>
          <w:i/>
          <w:iCs/>
        </w:rPr>
        <w:t>)</w:t>
      </w:r>
    </w:p>
    <w:p w14:paraId="649CA1E9" w14:textId="3CA6083D" w:rsidR="00CC180D" w:rsidRPr="00CA083E" w:rsidRDefault="00CC180D" w:rsidP="00CC180D">
      <w:pPr>
        <w:rPr>
          <w:i/>
          <w:iCs/>
        </w:rPr>
      </w:pPr>
      <w:r w:rsidRPr="00CA083E">
        <w:rPr>
          <w:i/>
          <w:iCs/>
        </w:rPr>
        <w:t>anovaModel &lt;- aov(MaxHeartRate ~ Sex + AgeGrp, data = heartDF)</w:t>
      </w:r>
    </w:p>
    <w:p w14:paraId="58FAC392" w14:textId="3B51653F" w:rsidR="00CC180D" w:rsidRPr="00CA083E" w:rsidRDefault="00CC180D" w:rsidP="00CC180D">
      <w:pPr>
        <w:rPr>
          <w:i/>
          <w:iCs/>
        </w:rPr>
      </w:pPr>
      <w:r w:rsidRPr="00CA083E">
        <w:rPr>
          <w:i/>
          <w:iCs/>
        </w:rPr>
        <w:t>summary(anovaModel)</w:t>
      </w:r>
    </w:p>
    <w:p w14:paraId="1E52C799" w14:textId="3591F42E" w:rsidR="00CC180D" w:rsidRPr="00CA083E" w:rsidRDefault="00CC180D" w:rsidP="00CC180D">
      <w:pPr>
        <w:rPr>
          <w:i/>
          <w:iCs/>
        </w:rPr>
      </w:pPr>
      <w:r w:rsidRPr="00CA083E">
        <w:rPr>
          <w:i/>
          <w:iCs/>
        </w:rPr>
        <w:t>tukTest &lt;- TukeyHSD(anovaModel,conf.level=.95)</w:t>
      </w:r>
    </w:p>
    <w:p w14:paraId="68BFEFF4" w14:textId="77777777" w:rsidR="00CC180D" w:rsidRPr="00CA083E" w:rsidRDefault="00CC180D" w:rsidP="00CC180D">
      <w:pPr>
        <w:rPr>
          <w:i/>
          <w:iCs/>
        </w:rPr>
      </w:pPr>
      <w:r w:rsidRPr="00CA083E">
        <w:rPr>
          <w:i/>
          <w:iCs/>
        </w:rPr>
        <w:t>par(mar=c(4.1, 13, 4.1, 2.1))</w:t>
      </w:r>
    </w:p>
    <w:p w14:paraId="26654666" w14:textId="77777777" w:rsidR="00CC180D" w:rsidRPr="00CA083E" w:rsidRDefault="00CC180D" w:rsidP="00CC180D">
      <w:pPr>
        <w:rPr>
          <w:i/>
          <w:iCs/>
        </w:rPr>
      </w:pPr>
      <w:r w:rsidRPr="00CA083E">
        <w:rPr>
          <w:i/>
          <w:iCs/>
        </w:rPr>
        <w:t>plot(tukTest, las = 2)</w:t>
      </w:r>
    </w:p>
    <w:p w14:paraId="164A79F8" w14:textId="77777777" w:rsidR="00CC180D" w:rsidRPr="00CA083E" w:rsidRDefault="00CC180D" w:rsidP="00CC180D">
      <w:pPr>
        <w:rPr>
          <w:i/>
          <w:iCs/>
        </w:rPr>
      </w:pPr>
    </w:p>
    <w:p w14:paraId="4235DA70" w14:textId="77777777" w:rsidR="00CC180D" w:rsidRPr="00CA083E" w:rsidRDefault="00CC180D" w:rsidP="00CC180D">
      <w:pPr>
        <w:rPr>
          <w:i/>
          <w:iCs/>
        </w:rPr>
      </w:pPr>
      <w:r w:rsidRPr="00CA083E">
        <w:rPr>
          <w:i/>
          <w:iCs/>
        </w:rPr>
        <w:t>test &lt;- as.data.frame(rbind(tukTest$Sex,tukTest$AgeGrp))</w:t>
      </w:r>
    </w:p>
    <w:p w14:paraId="3E5C1A07" w14:textId="77777777" w:rsidR="00CC180D" w:rsidRPr="00CA083E" w:rsidRDefault="00CC180D" w:rsidP="00CC180D">
      <w:pPr>
        <w:rPr>
          <w:i/>
          <w:iCs/>
        </w:rPr>
      </w:pPr>
      <w:r w:rsidRPr="00CA083E">
        <w:rPr>
          <w:i/>
          <w:iCs/>
        </w:rPr>
        <w:t>test %&gt;% kable(col.names = c('differences','lower','upper','p-value'),caption = "Tukey Test: Analysis of Variance: Age Vs Types of Angina") %&gt;%</w:t>
      </w:r>
    </w:p>
    <w:p w14:paraId="13008F59" w14:textId="0F57C7A0" w:rsidR="00CC180D" w:rsidRPr="00CA083E" w:rsidRDefault="00CC180D" w:rsidP="00CC180D">
      <w:pPr>
        <w:rPr>
          <w:i/>
          <w:iCs/>
        </w:rPr>
      </w:pPr>
      <w:r w:rsidRPr="00CA083E">
        <w:rPr>
          <w:i/>
          <w:iCs/>
        </w:rPr>
        <w:t xml:space="preserve">  kable_styling(bootstrap_options = c("striped", "hover", "condensed"),html_font = "Calibri", font_size = 20)</w:t>
      </w:r>
    </w:p>
    <w:p w14:paraId="178808B9" w14:textId="77777777" w:rsidR="00CC180D" w:rsidRPr="00CA083E" w:rsidRDefault="00CC180D" w:rsidP="00CC180D">
      <w:pPr>
        <w:rPr>
          <w:i/>
          <w:iCs/>
        </w:rPr>
      </w:pPr>
      <w:r w:rsidRPr="00CA083E">
        <w:rPr>
          <w:i/>
          <w:iCs/>
        </w:rPr>
        <w:lastRenderedPageBreak/>
        <w:t>hist(anovaModel$residuals, main = "Histogram of Residuals", xlab = "Residuals", col = "steelblue")</w:t>
      </w:r>
    </w:p>
    <w:p w14:paraId="5C6BA304" w14:textId="2DF44715" w:rsidR="00CC180D" w:rsidRPr="00CA083E" w:rsidRDefault="00CC180D" w:rsidP="00CC180D">
      <w:pPr>
        <w:rPr>
          <w:i/>
          <w:iCs/>
        </w:rPr>
      </w:pPr>
      <w:r w:rsidRPr="00CA083E">
        <w:rPr>
          <w:i/>
          <w:iCs/>
        </w:rPr>
        <w:t># --- Equal Variance --- #</w:t>
      </w:r>
    </w:p>
    <w:p w14:paraId="1456C05E" w14:textId="3EE9E49E" w:rsidR="00CC180D" w:rsidRPr="00CA083E" w:rsidRDefault="00CC180D" w:rsidP="00CC180D">
      <w:pPr>
        <w:rPr>
          <w:i/>
          <w:iCs/>
        </w:rPr>
      </w:pPr>
      <w:r w:rsidRPr="00CA083E">
        <w:rPr>
          <w:i/>
          <w:iCs/>
        </w:rPr>
        <w:t>car::leveneTest(MaxHeartRate ~ Sex * AgeGrp, data = heartDF)</w:t>
      </w:r>
    </w:p>
    <w:p w14:paraId="5F1E92C4" w14:textId="77777777" w:rsidR="00CC180D" w:rsidRPr="00CA083E" w:rsidRDefault="00CC180D" w:rsidP="00CC180D">
      <w:pPr>
        <w:rPr>
          <w:i/>
          <w:iCs/>
        </w:rPr>
      </w:pPr>
      <w:r w:rsidRPr="00CA083E">
        <w:rPr>
          <w:i/>
          <w:iCs/>
        </w:rPr>
        <w:t># --- create Train and Test Data --- #</w:t>
      </w:r>
    </w:p>
    <w:p w14:paraId="32F14105" w14:textId="77777777" w:rsidR="00CC180D" w:rsidRPr="00CA083E" w:rsidRDefault="00CC180D" w:rsidP="00CC180D">
      <w:pPr>
        <w:rPr>
          <w:i/>
          <w:iCs/>
        </w:rPr>
      </w:pPr>
      <w:r w:rsidRPr="00CA083E">
        <w:rPr>
          <w:i/>
          <w:iCs/>
        </w:rPr>
        <w:t># --- Standardized Data --- #</w:t>
      </w:r>
    </w:p>
    <w:p w14:paraId="6C583228" w14:textId="77777777" w:rsidR="00CC180D" w:rsidRPr="00CA083E" w:rsidRDefault="00CC180D" w:rsidP="00CC180D">
      <w:pPr>
        <w:rPr>
          <w:i/>
          <w:iCs/>
        </w:rPr>
      </w:pPr>
      <w:r w:rsidRPr="00CA083E">
        <w:rPr>
          <w:i/>
          <w:iCs/>
        </w:rPr>
        <w:t>heartDFStd &lt;- heartDF %&gt;%</w:t>
      </w:r>
    </w:p>
    <w:p w14:paraId="3E48AD7E" w14:textId="28898617" w:rsidR="00CC180D" w:rsidRPr="00CA083E" w:rsidRDefault="00CC180D" w:rsidP="00CC180D">
      <w:pPr>
        <w:rPr>
          <w:i/>
          <w:iCs/>
        </w:rPr>
      </w:pPr>
      <w:r w:rsidRPr="00CA083E">
        <w:rPr>
          <w:i/>
          <w:iCs/>
        </w:rPr>
        <w:t xml:space="preserve">  mutate_if(is.numeric, funs(as.numeric(scale(.))))</w:t>
      </w:r>
    </w:p>
    <w:p w14:paraId="4A30DF7F" w14:textId="73C6B137" w:rsidR="00CC180D" w:rsidRPr="00CA083E" w:rsidRDefault="00CC180D" w:rsidP="00CC180D">
      <w:pPr>
        <w:rPr>
          <w:i/>
          <w:iCs/>
        </w:rPr>
      </w:pPr>
      <w:r w:rsidRPr="00CA083E">
        <w:rPr>
          <w:i/>
          <w:iCs/>
        </w:rPr>
        <w:t># Create Training Data</w:t>
      </w:r>
    </w:p>
    <w:p w14:paraId="4FFAE08E" w14:textId="77777777" w:rsidR="00CC180D" w:rsidRPr="00CA083E" w:rsidRDefault="00CC180D" w:rsidP="00CC180D">
      <w:pPr>
        <w:rPr>
          <w:i/>
          <w:iCs/>
        </w:rPr>
      </w:pPr>
      <w:r w:rsidRPr="00CA083E">
        <w:rPr>
          <w:i/>
          <w:iCs/>
        </w:rPr>
        <w:t xml:space="preserve">input_ones &lt;- heartDF[which(heartDF$Target == 1), ]  </w:t>
      </w:r>
    </w:p>
    <w:p w14:paraId="6685841F" w14:textId="77777777" w:rsidR="00CC180D" w:rsidRPr="00CA083E" w:rsidRDefault="00CC180D" w:rsidP="00CC180D">
      <w:pPr>
        <w:rPr>
          <w:i/>
          <w:iCs/>
        </w:rPr>
      </w:pPr>
      <w:r w:rsidRPr="00CA083E">
        <w:rPr>
          <w:i/>
          <w:iCs/>
        </w:rPr>
        <w:t>input_zeros &lt;- heartDF[which(heartDF$Target == 0), ]</w:t>
      </w:r>
    </w:p>
    <w:p w14:paraId="2B2A7F9E" w14:textId="77777777" w:rsidR="00CC180D" w:rsidRPr="00CA083E" w:rsidRDefault="00CC180D" w:rsidP="00CC180D">
      <w:pPr>
        <w:rPr>
          <w:i/>
          <w:iCs/>
        </w:rPr>
      </w:pPr>
      <w:r w:rsidRPr="00CA083E">
        <w:rPr>
          <w:i/>
          <w:iCs/>
        </w:rPr>
        <w:t>set.seed(123)  # for repeatability of samples</w:t>
      </w:r>
    </w:p>
    <w:p w14:paraId="186E8886" w14:textId="77777777" w:rsidR="00CC180D" w:rsidRPr="00CA083E" w:rsidRDefault="00CC180D" w:rsidP="00CC180D">
      <w:pPr>
        <w:rPr>
          <w:i/>
          <w:iCs/>
        </w:rPr>
      </w:pPr>
      <w:r w:rsidRPr="00CA083E">
        <w:rPr>
          <w:i/>
          <w:iCs/>
        </w:rPr>
        <w:t xml:space="preserve">input_zeros_training_rows &lt;- sample(1:nrow(input_zeros), 0.8*nrow(input_zeros)) </w:t>
      </w:r>
    </w:p>
    <w:p w14:paraId="15241CF9" w14:textId="736E913C" w:rsidR="00CC180D" w:rsidRPr="00CA083E" w:rsidRDefault="00CC180D" w:rsidP="00CC180D">
      <w:pPr>
        <w:rPr>
          <w:i/>
          <w:iCs/>
        </w:rPr>
      </w:pPr>
      <w:r w:rsidRPr="00CA083E">
        <w:rPr>
          <w:i/>
          <w:iCs/>
        </w:rPr>
        <w:t xml:space="preserve">input_ones_training_rows &lt;- sample(1:nrow(input_ones), 0.8*nrow(input_zeros)) </w:t>
      </w:r>
    </w:p>
    <w:p w14:paraId="25783B8C" w14:textId="77777777" w:rsidR="00CC180D" w:rsidRPr="00CA083E" w:rsidRDefault="00CC180D" w:rsidP="00CC180D">
      <w:pPr>
        <w:rPr>
          <w:i/>
          <w:iCs/>
        </w:rPr>
      </w:pPr>
      <w:r w:rsidRPr="00CA083E">
        <w:rPr>
          <w:i/>
          <w:iCs/>
        </w:rPr>
        <w:t xml:space="preserve">training_ones &lt;- input_ones[input_ones_training_rows, ]  </w:t>
      </w:r>
    </w:p>
    <w:p w14:paraId="10914174" w14:textId="77777777" w:rsidR="00CC180D" w:rsidRPr="00CA083E" w:rsidRDefault="00CC180D" w:rsidP="00CC180D">
      <w:pPr>
        <w:rPr>
          <w:i/>
          <w:iCs/>
        </w:rPr>
      </w:pPr>
      <w:r w:rsidRPr="00CA083E">
        <w:rPr>
          <w:i/>
          <w:iCs/>
        </w:rPr>
        <w:t>training_zeros &lt;- input_zeros[input_zeros_training_rows, ]</w:t>
      </w:r>
    </w:p>
    <w:p w14:paraId="2C2A72B3" w14:textId="12F245DB" w:rsidR="00CC180D" w:rsidRPr="00CA083E" w:rsidRDefault="00CC180D" w:rsidP="00CC180D">
      <w:pPr>
        <w:rPr>
          <w:i/>
          <w:iCs/>
        </w:rPr>
      </w:pPr>
      <w:r w:rsidRPr="00CA083E">
        <w:rPr>
          <w:i/>
          <w:iCs/>
        </w:rPr>
        <w:t>trainingData &lt;- rbind(training_ones, training_zeros)</w:t>
      </w:r>
    </w:p>
    <w:p w14:paraId="737F0003" w14:textId="77777777" w:rsidR="00CC180D" w:rsidRPr="00CA083E" w:rsidRDefault="00CC180D" w:rsidP="00CC180D">
      <w:pPr>
        <w:rPr>
          <w:i/>
          <w:iCs/>
        </w:rPr>
      </w:pPr>
      <w:r w:rsidRPr="00CA083E">
        <w:rPr>
          <w:i/>
          <w:iCs/>
        </w:rPr>
        <w:t>nrow(training_ones)</w:t>
      </w:r>
    </w:p>
    <w:p w14:paraId="5C3D3E9A" w14:textId="62D14FE1" w:rsidR="00CC180D" w:rsidRPr="00CA083E" w:rsidRDefault="00CC180D" w:rsidP="00CC180D">
      <w:pPr>
        <w:rPr>
          <w:i/>
          <w:iCs/>
        </w:rPr>
      </w:pPr>
      <w:r w:rsidRPr="00CA083E">
        <w:rPr>
          <w:i/>
          <w:iCs/>
        </w:rPr>
        <w:t>nrow(training_zeros)</w:t>
      </w:r>
    </w:p>
    <w:p w14:paraId="34976FF7" w14:textId="77777777" w:rsidR="00CC180D" w:rsidRPr="00CA083E" w:rsidRDefault="00CC180D" w:rsidP="00CC180D">
      <w:pPr>
        <w:rPr>
          <w:i/>
          <w:iCs/>
        </w:rPr>
      </w:pPr>
      <w:r w:rsidRPr="00CA083E">
        <w:rPr>
          <w:i/>
          <w:iCs/>
        </w:rPr>
        <w:t># Create Testing Data</w:t>
      </w:r>
    </w:p>
    <w:p w14:paraId="30AF1E4A" w14:textId="77777777" w:rsidR="00CC180D" w:rsidRPr="00CA083E" w:rsidRDefault="00CC180D" w:rsidP="00CC180D">
      <w:pPr>
        <w:rPr>
          <w:i/>
          <w:iCs/>
        </w:rPr>
      </w:pPr>
      <w:r w:rsidRPr="00CA083E">
        <w:rPr>
          <w:i/>
          <w:iCs/>
        </w:rPr>
        <w:t>testing_ones &lt;- input_ones[-input_ones_training_rows, ]</w:t>
      </w:r>
    </w:p>
    <w:p w14:paraId="4929C244" w14:textId="77777777" w:rsidR="00CC180D" w:rsidRPr="00CA083E" w:rsidRDefault="00CC180D" w:rsidP="00CC180D">
      <w:pPr>
        <w:rPr>
          <w:i/>
          <w:iCs/>
        </w:rPr>
      </w:pPr>
      <w:r w:rsidRPr="00CA083E">
        <w:rPr>
          <w:i/>
          <w:iCs/>
        </w:rPr>
        <w:t>testing_zeros &lt;- input_zeros[-input_zeros_training_rows, ]</w:t>
      </w:r>
    </w:p>
    <w:p w14:paraId="6324CCFA" w14:textId="145A2F32" w:rsidR="00CC180D" w:rsidRPr="00CA083E" w:rsidRDefault="00CC180D" w:rsidP="00CC180D">
      <w:pPr>
        <w:rPr>
          <w:i/>
          <w:iCs/>
        </w:rPr>
      </w:pPr>
      <w:r w:rsidRPr="00CA083E">
        <w:rPr>
          <w:i/>
          <w:iCs/>
        </w:rPr>
        <w:t xml:space="preserve">testingData &lt;- rbind(testing_ones, testing_zeros) </w:t>
      </w:r>
    </w:p>
    <w:p w14:paraId="15D86DDC" w14:textId="77777777" w:rsidR="00CC180D" w:rsidRPr="00CA083E" w:rsidRDefault="00CC180D" w:rsidP="00CC180D">
      <w:pPr>
        <w:rPr>
          <w:i/>
          <w:iCs/>
        </w:rPr>
      </w:pPr>
      <w:r w:rsidRPr="00CA083E">
        <w:rPr>
          <w:i/>
          <w:iCs/>
        </w:rPr>
        <w:lastRenderedPageBreak/>
        <w:t>nrow(testing_ones)</w:t>
      </w:r>
    </w:p>
    <w:p w14:paraId="087840D2" w14:textId="7C1031FA" w:rsidR="00CC180D" w:rsidRPr="00CA083E" w:rsidRDefault="00CC180D" w:rsidP="00CC180D">
      <w:pPr>
        <w:rPr>
          <w:i/>
          <w:iCs/>
        </w:rPr>
      </w:pPr>
      <w:r w:rsidRPr="00CA083E">
        <w:rPr>
          <w:i/>
          <w:iCs/>
        </w:rPr>
        <w:t>nrow(testing_zeros)</w:t>
      </w:r>
    </w:p>
    <w:p w14:paraId="356A7993" w14:textId="283E60B1" w:rsidR="00CC180D" w:rsidRPr="00CA083E" w:rsidRDefault="00CC180D" w:rsidP="00CC180D">
      <w:pPr>
        <w:rPr>
          <w:i/>
          <w:iCs/>
        </w:rPr>
      </w:pPr>
      <w:r w:rsidRPr="00CA083E">
        <w:rPr>
          <w:i/>
          <w:iCs/>
        </w:rPr>
        <w:t># --- Logistic Regression --- #</w:t>
      </w:r>
    </w:p>
    <w:p w14:paraId="7757F738" w14:textId="184EF5F4" w:rsidR="00CC180D" w:rsidRPr="00CA083E" w:rsidRDefault="00CC180D" w:rsidP="00CC180D">
      <w:pPr>
        <w:rPr>
          <w:i/>
          <w:iCs/>
        </w:rPr>
      </w:pPr>
      <w:r w:rsidRPr="00CA083E">
        <w:rPr>
          <w:i/>
          <w:iCs/>
        </w:rPr>
        <w:t># --- Best Fit Model --- #</w:t>
      </w:r>
    </w:p>
    <w:p w14:paraId="04B40D0B" w14:textId="77777777" w:rsidR="00CC180D" w:rsidRPr="00CA083E" w:rsidRDefault="00CC180D" w:rsidP="00CC180D">
      <w:pPr>
        <w:rPr>
          <w:i/>
          <w:iCs/>
        </w:rPr>
      </w:pPr>
      <w:r w:rsidRPr="00CA083E">
        <w:rPr>
          <w:i/>
          <w:iCs/>
        </w:rPr>
        <w:t>bstFitModel &lt;- glm(formula = Target ~ Sex + AgeGrp + MaxHeartRate + RestECG  +</w:t>
      </w:r>
    </w:p>
    <w:p w14:paraId="620F82CD" w14:textId="404B0015" w:rsidR="00CC180D" w:rsidRPr="00CA083E" w:rsidRDefault="00CC180D" w:rsidP="00CC180D">
      <w:pPr>
        <w:rPr>
          <w:i/>
          <w:iCs/>
        </w:rPr>
      </w:pPr>
      <w:r w:rsidRPr="00CA083E">
        <w:rPr>
          <w:i/>
          <w:iCs/>
        </w:rPr>
        <w:t xml:space="preserve">                     STDepression + Thalassemia + FastingBSugar + NumMajorVessels,data = trainingData, family = binomial(link="logit"))</w:t>
      </w:r>
    </w:p>
    <w:p w14:paraId="626397DA" w14:textId="09092E89" w:rsidR="00CC180D" w:rsidRPr="00CA083E" w:rsidRDefault="00CC180D" w:rsidP="00CC180D">
      <w:pPr>
        <w:rPr>
          <w:i/>
          <w:iCs/>
        </w:rPr>
      </w:pPr>
      <w:r w:rsidRPr="00CA083E">
        <w:rPr>
          <w:i/>
          <w:iCs/>
        </w:rPr>
        <w:t>summary(bstFitModel)</w:t>
      </w:r>
    </w:p>
    <w:p w14:paraId="2DC276C5" w14:textId="724CD80C" w:rsidR="00CC180D" w:rsidRPr="00CA083E" w:rsidRDefault="00CC180D" w:rsidP="00CC180D">
      <w:pPr>
        <w:rPr>
          <w:i/>
          <w:iCs/>
        </w:rPr>
      </w:pPr>
      <w:r w:rsidRPr="00CA083E">
        <w:rPr>
          <w:i/>
          <w:iCs/>
        </w:rPr>
        <w:t>coefficients(bstFitModel)</w:t>
      </w:r>
    </w:p>
    <w:p w14:paraId="18531FE3" w14:textId="77777777" w:rsidR="00CC180D" w:rsidRPr="00CA083E" w:rsidRDefault="00CC180D" w:rsidP="00CC180D">
      <w:pPr>
        <w:rPr>
          <w:i/>
          <w:iCs/>
        </w:rPr>
      </w:pPr>
      <w:r w:rsidRPr="00CA083E">
        <w:rPr>
          <w:i/>
          <w:iCs/>
        </w:rPr>
        <w:t xml:space="preserve">factorNames &lt;- c("Sex","AgeGrp","MaxHeartRate", </w:t>
      </w:r>
    </w:p>
    <w:p w14:paraId="47FB0368" w14:textId="77777777" w:rsidR="00CC180D" w:rsidRPr="00CA083E" w:rsidRDefault="00CC180D" w:rsidP="00CC180D">
      <w:pPr>
        <w:rPr>
          <w:i/>
          <w:iCs/>
        </w:rPr>
      </w:pPr>
      <w:r w:rsidRPr="00CA083E">
        <w:rPr>
          <w:i/>
          <w:iCs/>
        </w:rPr>
        <w:t xml:space="preserve">                 "RestECG","STDepression","Thalassemia","FastingBSugar",</w:t>
      </w:r>
    </w:p>
    <w:p w14:paraId="410B3EBE" w14:textId="44D9CAFB" w:rsidR="00CC180D" w:rsidRPr="00CA083E" w:rsidRDefault="00CC180D" w:rsidP="00CC180D">
      <w:pPr>
        <w:rPr>
          <w:i/>
          <w:iCs/>
        </w:rPr>
      </w:pPr>
      <w:r w:rsidRPr="00CA083E">
        <w:rPr>
          <w:i/>
          <w:iCs/>
        </w:rPr>
        <w:t xml:space="preserve">                 "NumMajorVessels")</w:t>
      </w:r>
    </w:p>
    <w:p w14:paraId="3AD13526" w14:textId="39AD3512" w:rsidR="00CC180D" w:rsidRPr="00CA083E" w:rsidRDefault="00CC180D" w:rsidP="00CC180D">
      <w:pPr>
        <w:rPr>
          <w:i/>
          <w:iCs/>
        </w:rPr>
      </w:pPr>
      <w:r w:rsidRPr="00CA083E">
        <w:rPr>
          <w:i/>
          <w:iCs/>
        </w:rPr>
        <w:t># --- Graph --- #</w:t>
      </w:r>
    </w:p>
    <w:p w14:paraId="06F0CA8D" w14:textId="77777777" w:rsidR="00CC180D" w:rsidRPr="00CA083E" w:rsidRDefault="00CC180D" w:rsidP="00CC180D">
      <w:pPr>
        <w:rPr>
          <w:i/>
          <w:iCs/>
        </w:rPr>
      </w:pPr>
      <w:r w:rsidRPr="00CA083E">
        <w:rPr>
          <w:i/>
          <w:iCs/>
        </w:rPr>
        <w:t>plts = lapply(factorNames,function(i){</w:t>
      </w:r>
    </w:p>
    <w:p w14:paraId="5E972B3C" w14:textId="77777777" w:rsidR="00CC180D" w:rsidRPr="00CA083E" w:rsidRDefault="00CC180D" w:rsidP="00CC180D">
      <w:pPr>
        <w:rPr>
          <w:i/>
          <w:iCs/>
        </w:rPr>
      </w:pPr>
      <w:r w:rsidRPr="00CA083E">
        <w:rPr>
          <w:i/>
          <w:iCs/>
        </w:rPr>
        <w:t xml:space="preserve">  return(plot(ggpredict(bstFitModel,i)))</w:t>
      </w:r>
    </w:p>
    <w:p w14:paraId="24685D26" w14:textId="21B1B659" w:rsidR="00CC180D" w:rsidRPr="00CA083E" w:rsidRDefault="00CC180D" w:rsidP="00CC180D">
      <w:pPr>
        <w:rPr>
          <w:i/>
          <w:iCs/>
        </w:rPr>
      </w:pPr>
      <w:r w:rsidRPr="00CA083E">
        <w:rPr>
          <w:i/>
          <w:iCs/>
        </w:rPr>
        <w:t>})</w:t>
      </w:r>
    </w:p>
    <w:p w14:paraId="57111008" w14:textId="175E8F72" w:rsidR="00CC180D" w:rsidRPr="00CA083E" w:rsidRDefault="00CC180D" w:rsidP="00CC180D">
      <w:pPr>
        <w:rPr>
          <w:i/>
          <w:iCs/>
        </w:rPr>
      </w:pPr>
      <w:r w:rsidRPr="00CA083E">
        <w:rPr>
          <w:i/>
          <w:iCs/>
        </w:rPr>
        <w:t>patchwork::wrap_plots(plts)</w:t>
      </w:r>
    </w:p>
    <w:p w14:paraId="44A0F818" w14:textId="77777777" w:rsidR="00CC180D" w:rsidRPr="00CA083E" w:rsidRDefault="00CC180D" w:rsidP="00CC180D">
      <w:pPr>
        <w:rPr>
          <w:i/>
          <w:iCs/>
        </w:rPr>
      </w:pPr>
      <w:r w:rsidRPr="00CA083E">
        <w:rPr>
          <w:i/>
          <w:iCs/>
        </w:rPr>
        <w:t># --- Multi-collinearity --- #</w:t>
      </w:r>
    </w:p>
    <w:p w14:paraId="2300DBEF" w14:textId="5D0EAF0E" w:rsidR="00CC180D" w:rsidRPr="00CA083E" w:rsidRDefault="00CC180D" w:rsidP="00CC180D">
      <w:pPr>
        <w:rPr>
          <w:i/>
          <w:iCs/>
        </w:rPr>
      </w:pPr>
      <w:r w:rsidRPr="00CA083E">
        <w:rPr>
          <w:i/>
          <w:iCs/>
        </w:rPr>
        <w:t>car::vif(bstFitModel)</w:t>
      </w:r>
    </w:p>
    <w:p w14:paraId="73021D7D" w14:textId="77777777" w:rsidR="00CC180D" w:rsidRPr="00CA083E" w:rsidRDefault="00CC180D" w:rsidP="00CC180D">
      <w:pPr>
        <w:rPr>
          <w:i/>
          <w:iCs/>
        </w:rPr>
      </w:pPr>
      <w:r w:rsidRPr="00CA083E">
        <w:rPr>
          <w:i/>
          <w:iCs/>
        </w:rPr>
        <w:t># --- McFadden's R2 --- #</w:t>
      </w:r>
    </w:p>
    <w:p w14:paraId="2790CE9D" w14:textId="65D2A4F1" w:rsidR="00CC180D" w:rsidRPr="00CA083E" w:rsidRDefault="00CC180D" w:rsidP="00CC180D">
      <w:pPr>
        <w:rPr>
          <w:i/>
          <w:iCs/>
        </w:rPr>
      </w:pPr>
      <w:r w:rsidRPr="00CA083E">
        <w:rPr>
          <w:i/>
          <w:iCs/>
        </w:rPr>
        <w:t>pscl::pR2(bstFitModel)["McFadden"]</w:t>
      </w:r>
    </w:p>
    <w:p w14:paraId="04E94988" w14:textId="7728730D" w:rsidR="00CC180D" w:rsidRPr="00CA083E" w:rsidRDefault="00CC180D" w:rsidP="00CC180D">
      <w:pPr>
        <w:rPr>
          <w:i/>
          <w:iCs/>
        </w:rPr>
      </w:pPr>
      <w:r w:rsidRPr="00CA083E">
        <w:rPr>
          <w:i/>
          <w:iCs/>
        </w:rPr>
        <w:t># --- Probability Train--- #</w:t>
      </w:r>
    </w:p>
    <w:p w14:paraId="6A011E61" w14:textId="7B012D01" w:rsidR="00CC180D" w:rsidRPr="00CA083E" w:rsidRDefault="00CC180D" w:rsidP="00CC180D">
      <w:pPr>
        <w:rPr>
          <w:i/>
          <w:iCs/>
        </w:rPr>
      </w:pPr>
      <w:r w:rsidRPr="00CA083E">
        <w:rPr>
          <w:i/>
          <w:iCs/>
        </w:rPr>
        <w:t xml:space="preserve">bestFitMTrain &lt;- predict(bstFitModel,trainingData, type="response") </w:t>
      </w:r>
    </w:p>
    <w:p w14:paraId="7636C4DD" w14:textId="52EA2102" w:rsidR="00CC180D" w:rsidRPr="00CA083E" w:rsidRDefault="00CC180D" w:rsidP="00CC180D">
      <w:pPr>
        <w:rPr>
          <w:i/>
          <w:iCs/>
        </w:rPr>
      </w:pPr>
      <w:r w:rsidRPr="00CA083E">
        <w:rPr>
          <w:i/>
          <w:iCs/>
        </w:rPr>
        <w:lastRenderedPageBreak/>
        <w:t>predictedTr.classes &lt;- as.factor(ifelse(bestFitMTrain &gt; 0.5, 1, 0))</w:t>
      </w:r>
    </w:p>
    <w:p w14:paraId="2E2B4B25" w14:textId="77777777" w:rsidR="00CC180D" w:rsidRPr="00CA083E" w:rsidRDefault="00CC180D" w:rsidP="00CC180D">
      <w:pPr>
        <w:rPr>
          <w:i/>
          <w:iCs/>
        </w:rPr>
      </w:pPr>
      <w:r w:rsidRPr="00CA083E">
        <w:rPr>
          <w:i/>
          <w:iCs/>
        </w:rPr>
        <w:t>head(predictedTr.classes)</w:t>
      </w:r>
    </w:p>
    <w:p w14:paraId="570FF09A" w14:textId="42806687" w:rsidR="00CC180D" w:rsidRPr="00CA083E" w:rsidRDefault="00CC180D" w:rsidP="00CC180D">
      <w:pPr>
        <w:rPr>
          <w:i/>
          <w:iCs/>
        </w:rPr>
      </w:pPr>
      <w:r w:rsidRPr="00CA083E">
        <w:rPr>
          <w:i/>
          <w:iCs/>
        </w:rPr>
        <w:t>mean(predictedTr.classes == trainingData$Target)</w:t>
      </w:r>
    </w:p>
    <w:p w14:paraId="7FBCCFC9" w14:textId="427CA2DA" w:rsidR="00CC180D" w:rsidRPr="00CA083E" w:rsidRDefault="00CC180D" w:rsidP="00CC180D">
      <w:pPr>
        <w:rPr>
          <w:i/>
          <w:iCs/>
        </w:rPr>
      </w:pPr>
      <w:r w:rsidRPr="00CA083E">
        <w:rPr>
          <w:i/>
          <w:iCs/>
        </w:rPr>
        <w:t># --- Probability Test--- #</w:t>
      </w:r>
    </w:p>
    <w:p w14:paraId="02795A4D" w14:textId="1863A9FA" w:rsidR="00CC180D" w:rsidRPr="00CA083E" w:rsidRDefault="00CC180D" w:rsidP="00CC180D">
      <w:pPr>
        <w:rPr>
          <w:i/>
          <w:iCs/>
        </w:rPr>
      </w:pPr>
      <w:r w:rsidRPr="00CA083E">
        <w:rPr>
          <w:i/>
          <w:iCs/>
        </w:rPr>
        <w:t xml:space="preserve">bestFitMTest &lt;- predict(bstFitModel, testingData, type="response") </w:t>
      </w:r>
    </w:p>
    <w:p w14:paraId="3B1E3BAB" w14:textId="2C42C3F0" w:rsidR="00CC180D" w:rsidRPr="00CA083E" w:rsidRDefault="00CC180D" w:rsidP="00CC180D">
      <w:pPr>
        <w:rPr>
          <w:i/>
          <w:iCs/>
        </w:rPr>
      </w:pPr>
      <w:r w:rsidRPr="00CA083E">
        <w:rPr>
          <w:i/>
          <w:iCs/>
        </w:rPr>
        <w:t>predictedTe.classes &lt;- ifelse(bestFitMTest &gt; 0.5, 1, 0)</w:t>
      </w:r>
    </w:p>
    <w:p w14:paraId="11E3DA1E" w14:textId="77777777" w:rsidR="00CC180D" w:rsidRPr="00CA083E" w:rsidRDefault="00CC180D" w:rsidP="00CC180D">
      <w:pPr>
        <w:rPr>
          <w:i/>
          <w:iCs/>
        </w:rPr>
      </w:pPr>
      <w:r w:rsidRPr="00CA083E">
        <w:rPr>
          <w:i/>
          <w:iCs/>
        </w:rPr>
        <w:t>head(predictedTe.classes)</w:t>
      </w:r>
    </w:p>
    <w:p w14:paraId="6D3374A2" w14:textId="77777777" w:rsidR="00CC180D" w:rsidRPr="00CA083E" w:rsidRDefault="00CC180D" w:rsidP="00CC180D">
      <w:pPr>
        <w:rPr>
          <w:i/>
          <w:iCs/>
        </w:rPr>
      </w:pPr>
      <w:r w:rsidRPr="00CA083E">
        <w:rPr>
          <w:i/>
          <w:iCs/>
        </w:rPr>
        <w:t>mean(predictedTe.classes == testingData$Target)</w:t>
      </w:r>
    </w:p>
    <w:p w14:paraId="6A0E4C7B" w14:textId="77777777" w:rsidR="00CC180D" w:rsidRPr="00CA083E" w:rsidRDefault="00CC180D" w:rsidP="00CC180D">
      <w:pPr>
        <w:rPr>
          <w:i/>
          <w:iCs/>
        </w:rPr>
      </w:pPr>
    </w:p>
    <w:p w14:paraId="4198FE99" w14:textId="77777777" w:rsidR="00CC180D" w:rsidRPr="00CA083E" w:rsidRDefault="00CC180D" w:rsidP="00CC180D">
      <w:pPr>
        <w:rPr>
          <w:i/>
          <w:iCs/>
        </w:rPr>
      </w:pPr>
      <w:r w:rsidRPr="00CA083E">
        <w:rPr>
          <w:i/>
          <w:iCs/>
        </w:rPr>
        <w:t>#find optimal cutoff probability to use to maximize accuracy</w:t>
      </w:r>
    </w:p>
    <w:p w14:paraId="256C0D59" w14:textId="77777777" w:rsidR="00CC180D" w:rsidRPr="00CA083E" w:rsidRDefault="00CC180D" w:rsidP="00CC180D">
      <w:pPr>
        <w:rPr>
          <w:i/>
          <w:iCs/>
        </w:rPr>
      </w:pPr>
      <w:r w:rsidRPr="00CA083E">
        <w:rPr>
          <w:i/>
          <w:iCs/>
        </w:rPr>
        <w:t>optimal &lt;- optimalCutoff(testingData$Target, bestFitMTest,optimiseFor='Ones')</w:t>
      </w:r>
    </w:p>
    <w:p w14:paraId="2EE168C8" w14:textId="69C7ACF3" w:rsidR="00CC180D" w:rsidRPr="00CA083E" w:rsidRDefault="00CC180D" w:rsidP="00CC180D">
      <w:pPr>
        <w:rPr>
          <w:i/>
          <w:iCs/>
        </w:rPr>
      </w:pPr>
      <w:r w:rsidRPr="00CA083E">
        <w:rPr>
          <w:i/>
          <w:iCs/>
        </w:rPr>
        <w:t>optimal</w:t>
      </w:r>
    </w:p>
    <w:p w14:paraId="187D8E82" w14:textId="77777777" w:rsidR="00CC180D" w:rsidRPr="00CA083E" w:rsidRDefault="00CC180D" w:rsidP="00CC180D">
      <w:pPr>
        <w:rPr>
          <w:i/>
          <w:iCs/>
        </w:rPr>
      </w:pPr>
      <w:r w:rsidRPr="00CA083E">
        <w:rPr>
          <w:i/>
          <w:iCs/>
        </w:rPr>
        <w:t># --- Confusion Matrix--- #</w:t>
      </w:r>
    </w:p>
    <w:p w14:paraId="1F416F16" w14:textId="3ADDCB29" w:rsidR="00CC180D" w:rsidRPr="00CA083E" w:rsidRDefault="00CC180D" w:rsidP="00CC180D">
      <w:pPr>
        <w:rPr>
          <w:i/>
          <w:iCs/>
        </w:rPr>
      </w:pPr>
      <w:r w:rsidRPr="00CA083E">
        <w:rPr>
          <w:i/>
          <w:iCs/>
        </w:rPr>
        <w:t>caret::confusionMatrix(as.factor(trainingData$Target), as.factor(predictedTr.classes), positive = "1")</w:t>
      </w:r>
    </w:p>
    <w:p w14:paraId="7AE1EE57" w14:textId="7031A041" w:rsidR="00CC180D" w:rsidRPr="00CA083E" w:rsidRDefault="00CC180D" w:rsidP="00CC180D">
      <w:pPr>
        <w:rPr>
          <w:i/>
          <w:iCs/>
        </w:rPr>
      </w:pPr>
      <w:r w:rsidRPr="00CA083E">
        <w:rPr>
          <w:i/>
          <w:iCs/>
        </w:rPr>
        <w:t>caret::confusionMatrix(as.factor(testingData$Target), as.factor(predictedTe.classes), positive = "1")</w:t>
      </w:r>
    </w:p>
    <w:p w14:paraId="48816F8C" w14:textId="77777777" w:rsidR="00CC180D" w:rsidRPr="00CA083E" w:rsidRDefault="00CC180D" w:rsidP="00CC180D">
      <w:pPr>
        <w:rPr>
          <w:i/>
          <w:iCs/>
        </w:rPr>
      </w:pPr>
      <w:r w:rsidRPr="00CA083E">
        <w:rPr>
          <w:i/>
          <w:iCs/>
        </w:rPr>
        <w:t>table_mat_tr &lt;- table(trainingData$Target, bestFitMTrain &gt; 0.5)</w:t>
      </w:r>
    </w:p>
    <w:p w14:paraId="4BA4B6DE" w14:textId="159780B7" w:rsidR="00CC180D" w:rsidRPr="00CA083E" w:rsidRDefault="00CC180D" w:rsidP="00CC180D">
      <w:pPr>
        <w:rPr>
          <w:i/>
          <w:iCs/>
        </w:rPr>
      </w:pPr>
      <w:r w:rsidRPr="00CA083E">
        <w:rPr>
          <w:i/>
          <w:iCs/>
        </w:rPr>
        <w:t>table_mat_tr</w:t>
      </w:r>
    </w:p>
    <w:p w14:paraId="09084A6E" w14:textId="77777777" w:rsidR="00CC180D" w:rsidRPr="00CA083E" w:rsidRDefault="00CC180D" w:rsidP="00CC180D">
      <w:pPr>
        <w:rPr>
          <w:i/>
          <w:iCs/>
        </w:rPr>
      </w:pPr>
      <w:r w:rsidRPr="00CA083E">
        <w:rPr>
          <w:i/>
          <w:iCs/>
        </w:rPr>
        <w:t>table_mat_te &lt;- table(testingData$Target, bestFitMTest &gt; 0.5)</w:t>
      </w:r>
    </w:p>
    <w:p w14:paraId="336043AF" w14:textId="75428FE7" w:rsidR="00CC180D" w:rsidRPr="00CA083E" w:rsidRDefault="00CC180D" w:rsidP="00CC180D">
      <w:pPr>
        <w:rPr>
          <w:i/>
          <w:iCs/>
        </w:rPr>
      </w:pPr>
      <w:r w:rsidRPr="00CA083E">
        <w:rPr>
          <w:i/>
          <w:iCs/>
        </w:rPr>
        <w:t>table_mat_te</w:t>
      </w:r>
    </w:p>
    <w:p w14:paraId="27607662" w14:textId="1F7F6496" w:rsidR="00CC180D" w:rsidRPr="00CA083E" w:rsidRDefault="00CC180D" w:rsidP="00CC180D">
      <w:pPr>
        <w:rPr>
          <w:i/>
          <w:iCs/>
        </w:rPr>
      </w:pPr>
      <w:r w:rsidRPr="00CA083E">
        <w:rPr>
          <w:i/>
          <w:iCs/>
        </w:rPr>
        <w:t>rownames(table_mat_te) &lt;- c('No Disease','Disease')</w:t>
      </w:r>
    </w:p>
    <w:p w14:paraId="3AAA5D53" w14:textId="77777777" w:rsidR="00CC180D" w:rsidRPr="00CA083E" w:rsidRDefault="00CC180D" w:rsidP="00CC180D">
      <w:pPr>
        <w:rPr>
          <w:i/>
          <w:iCs/>
        </w:rPr>
      </w:pPr>
      <w:r w:rsidRPr="00CA083E">
        <w:rPr>
          <w:i/>
          <w:iCs/>
        </w:rPr>
        <w:t>graphics::fourfoldplot(table_mat_te, color = c("#CC6666", "#99CC99"),</w:t>
      </w:r>
    </w:p>
    <w:p w14:paraId="34CB1D2F" w14:textId="77777777" w:rsidR="00CC180D" w:rsidRPr="00CA083E" w:rsidRDefault="00CC180D" w:rsidP="00CC180D">
      <w:pPr>
        <w:rPr>
          <w:i/>
          <w:iCs/>
        </w:rPr>
      </w:pPr>
      <w:r w:rsidRPr="00CA083E">
        <w:rPr>
          <w:i/>
          <w:iCs/>
        </w:rPr>
        <w:lastRenderedPageBreak/>
        <w:t xml:space="preserve">             conf.level = 0.95, margin = 1, main = "Confusion Matrix : Test Data")</w:t>
      </w:r>
    </w:p>
    <w:p w14:paraId="6F2B5A5B" w14:textId="77777777" w:rsidR="00CC180D" w:rsidRPr="00CA083E" w:rsidRDefault="00CC180D" w:rsidP="00CC180D">
      <w:pPr>
        <w:rPr>
          <w:i/>
          <w:iCs/>
        </w:rPr>
      </w:pPr>
    </w:p>
    <w:p w14:paraId="6D363D6E" w14:textId="77777777" w:rsidR="00CC180D" w:rsidRPr="00CA083E" w:rsidRDefault="00CC180D" w:rsidP="00CC180D">
      <w:pPr>
        <w:rPr>
          <w:i/>
          <w:iCs/>
        </w:rPr>
      </w:pPr>
      <w:r w:rsidRPr="00CA083E">
        <w:rPr>
          <w:i/>
          <w:iCs/>
        </w:rPr>
        <w:t>TClass &lt;- factor(c('FALSE', 'FALSE', 'TRUE', 'TRUE'))</w:t>
      </w:r>
    </w:p>
    <w:p w14:paraId="54DFA636" w14:textId="77777777" w:rsidR="00CC180D" w:rsidRPr="00CA083E" w:rsidRDefault="00CC180D" w:rsidP="00CC180D">
      <w:pPr>
        <w:rPr>
          <w:i/>
          <w:iCs/>
        </w:rPr>
      </w:pPr>
      <w:r w:rsidRPr="00CA083E">
        <w:rPr>
          <w:i/>
          <w:iCs/>
        </w:rPr>
        <w:t>PClass &lt;- factor(c('No Disease', 'Disease', 'No Disease', 'Disease'))</w:t>
      </w:r>
    </w:p>
    <w:p w14:paraId="22F84C32" w14:textId="77777777" w:rsidR="00CC180D" w:rsidRPr="00CA083E" w:rsidRDefault="00CC180D" w:rsidP="00CC180D">
      <w:pPr>
        <w:rPr>
          <w:i/>
          <w:iCs/>
        </w:rPr>
      </w:pPr>
      <w:r w:rsidRPr="00CA083E">
        <w:rPr>
          <w:i/>
          <w:iCs/>
        </w:rPr>
        <w:t>Y      &lt;- c(17, 11, 11, 44)</w:t>
      </w:r>
    </w:p>
    <w:p w14:paraId="6DA51226" w14:textId="33B77139" w:rsidR="00CC180D" w:rsidRPr="00CA083E" w:rsidRDefault="00CC180D" w:rsidP="00CC180D">
      <w:pPr>
        <w:rPr>
          <w:i/>
          <w:iCs/>
        </w:rPr>
      </w:pPr>
      <w:r w:rsidRPr="00CA083E">
        <w:rPr>
          <w:i/>
          <w:iCs/>
        </w:rPr>
        <w:t>df &lt;- data.frame(TClass, PClass, Y)</w:t>
      </w:r>
    </w:p>
    <w:p w14:paraId="70B6235A" w14:textId="77777777" w:rsidR="00CC180D" w:rsidRPr="00CA083E" w:rsidRDefault="00CC180D" w:rsidP="00CC180D">
      <w:pPr>
        <w:rPr>
          <w:i/>
          <w:iCs/>
        </w:rPr>
      </w:pPr>
      <w:r w:rsidRPr="00CA083E">
        <w:rPr>
          <w:i/>
          <w:iCs/>
        </w:rPr>
        <w:t>ggplot(data =  df, mapping = aes(x = TClass, y = PClass)) +</w:t>
      </w:r>
    </w:p>
    <w:p w14:paraId="16773519" w14:textId="77777777" w:rsidR="00CC180D" w:rsidRPr="00CA083E" w:rsidRDefault="00CC180D" w:rsidP="00CC180D">
      <w:pPr>
        <w:rPr>
          <w:i/>
          <w:iCs/>
        </w:rPr>
      </w:pPr>
      <w:r w:rsidRPr="00CA083E">
        <w:rPr>
          <w:i/>
          <w:iCs/>
        </w:rPr>
        <w:t xml:space="preserve">  geom_tile(aes(fill = Y), colour = "white") +</w:t>
      </w:r>
    </w:p>
    <w:p w14:paraId="763CCE3B" w14:textId="77777777" w:rsidR="00CC180D" w:rsidRPr="00CA083E" w:rsidRDefault="00CC180D" w:rsidP="00CC180D">
      <w:pPr>
        <w:rPr>
          <w:i/>
          <w:iCs/>
        </w:rPr>
      </w:pPr>
      <w:r w:rsidRPr="00CA083E">
        <w:rPr>
          <w:i/>
          <w:iCs/>
        </w:rPr>
        <w:t xml:space="preserve">  geom_text(aes(label = sprintf("%1.0f", Y)), vjust = 1, colour = "White",family = "serif",size = 8) +</w:t>
      </w:r>
    </w:p>
    <w:p w14:paraId="15C09895" w14:textId="77777777" w:rsidR="00CC180D" w:rsidRPr="00CA083E" w:rsidRDefault="00CC180D" w:rsidP="00CC180D">
      <w:pPr>
        <w:rPr>
          <w:i/>
          <w:iCs/>
        </w:rPr>
      </w:pPr>
      <w:r w:rsidRPr="00CA083E">
        <w:rPr>
          <w:i/>
          <w:iCs/>
        </w:rPr>
        <w:t xml:space="preserve">    scale_fill_gradient(low = "#9AC2C5", high = "#273B09") +</w:t>
      </w:r>
    </w:p>
    <w:p w14:paraId="5AA6BD51" w14:textId="68983F0B" w:rsidR="00CC180D" w:rsidRPr="00CA083E" w:rsidRDefault="00CC180D" w:rsidP="00CC180D">
      <w:pPr>
        <w:rPr>
          <w:i/>
          <w:iCs/>
        </w:rPr>
      </w:pPr>
      <w:r w:rsidRPr="00CA083E">
        <w:rPr>
          <w:i/>
          <w:iCs/>
        </w:rPr>
        <w:t xml:space="preserve">  theme_bw() + theme(legend.position = "none")</w:t>
      </w:r>
    </w:p>
    <w:p w14:paraId="49B9C296" w14:textId="77777777" w:rsidR="00CC180D" w:rsidRPr="00CA083E" w:rsidRDefault="00CC180D" w:rsidP="00CC180D">
      <w:pPr>
        <w:rPr>
          <w:i/>
          <w:iCs/>
        </w:rPr>
      </w:pPr>
      <w:r w:rsidRPr="00CA083E">
        <w:rPr>
          <w:i/>
          <w:iCs/>
        </w:rPr>
        <w:t>#calculate sensitivity</w:t>
      </w:r>
    </w:p>
    <w:p w14:paraId="766ADF7D" w14:textId="77777777" w:rsidR="00CC180D" w:rsidRPr="00CA083E" w:rsidRDefault="00CC180D" w:rsidP="00CC180D">
      <w:pPr>
        <w:rPr>
          <w:i/>
          <w:iCs/>
        </w:rPr>
      </w:pPr>
      <w:r w:rsidRPr="00CA083E">
        <w:rPr>
          <w:i/>
          <w:iCs/>
        </w:rPr>
        <w:t>sensi_tr &lt;- sensitivity(trainingData$Target, bestFitMTrain)</w:t>
      </w:r>
    </w:p>
    <w:p w14:paraId="696D07A6" w14:textId="6D7625E2" w:rsidR="00CC180D" w:rsidRPr="00CA083E" w:rsidRDefault="00CC180D" w:rsidP="00CC180D">
      <w:pPr>
        <w:rPr>
          <w:i/>
          <w:iCs/>
        </w:rPr>
      </w:pPr>
      <w:r w:rsidRPr="00CA083E">
        <w:rPr>
          <w:i/>
          <w:iCs/>
        </w:rPr>
        <w:t>sensi_te &lt;- sensitivity(testingData$Target, bestFitMTest)</w:t>
      </w:r>
    </w:p>
    <w:p w14:paraId="16CB49A4" w14:textId="77777777" w:rsidR="00CC180D" w:rsidRPr="00CA083E" w:rsidRDefault="00CC180D" w:rsidP="00CC180D">
      <w:pPr>
        <w:rPr>
          <w:i/>
          <w:iCs/>
        </w:rPr>
      </w:pPr>
      <w:r w:rsidRPr="00CA083E">
        <w:rPr>
          <w:i/>
          <w:iCs/>
        </w:rPr>
        <w:t>#calculate specificity</w:t>
      </w:r>
    </w:p>
    <w:p w14:paraId="0FD4E65B" w14:textId="77777777" w:rsidR="00CC180D" w:rsidRPr="00CA083E" w:rsidRDefault="00CC180D" w:rsidP="00CC180D">
      <w:pPr>
        <w:rPr>
          <w:i/>
          <w:iCs/>
        </w:rPr>
      </w:pPr>
      <w:r w:rsidRPr="00CA083E">
        <w:rPr>
          <w:i/>
          <w:iCs/>
        </w:rPr>
        <w:t>speci_tr &lt;- specificity(trainingData$Target, bestFitMTrain)</w:t>
      </w:r>
    </w:p>
    <w:p w14:paraId="158C497E" w14:textId="2A467EAB" w:rsidR="00CC180D" w:rsidRPr="00CA083E" w:rsidRDefault="00CC180D" w:rsidP="00CC180D">
      <w:pPr>
        <w:rPr>
          <w:i/>
          <w:iCs/>
        </w:rPr>
      </w:pPr>
      <w:r w:rsidRPr="00CA083E">
        <w:rPr>
          <w:i/>
          <w:iCs/>
        </w:rPr>
        <w:t>speci_te &lt;- specificity(testingData$Target, bestFitMTest)</w:t>
      </w:r>
    </w:p>
    <w:p w14:paraId="41EC1F0B" w14:textId="77777777" w:rsidR="00CC180D" w:rsidRPr="00CA083E" w:rsidRDefault="00CC180D" w:rsidP="00CC180D">
      <w:pPr>
        <w:rPr>
          <w:i/>
          <w:iCs/>
        </w:rPr>
      </w:pPr>
      <w:r w:rsidRPr="00CA083E">
        <w:rPr>
          <w:i/>
          <w:iCs/>
        </w:rPr>
        <w:t>#calculate total misclassification error rate</w:t>
      </w:r>
    </w:p>
    <w:p w14:paraId="1A6FD2A6" w14:textId="77777777" w:rsidR="00CC180D" w:rsidRPr="00CA083E" w:rsidRDefault="00CC180D" w:rsidP="00CC180D">
      <w:pPr>
        <w:rPr>
          <w:i/>
          <w:iCs/>
        </w:rPr>
      </w:pPr>
      <w:r w:rsidRPr="00CA083E">
        <w:rPr>
          <w:i/>
          <w:iCs/>
        </w:rPr>
        <w:t>misClassError(testingData$Target, bestFitMTest, threshold=optimal)</w:t>
      </w:r>
    </w:p>
    <w:p w14:paraId="4EF0E220" w14:textId="77777777" w:rsidR="00CC180D" w:rsidRPr="00CA083E" w:rsidRDefault="00CC180D" w:rsidP="00CC180D">
      <w:pPr>
        <w:rPr>
          <w:i/>
          <w:iCs/>
        </w:rPr>
      </w:pPr>
      <w:r w:rsidRPr="00CA083E">
        <w:rPr>
          <w:i/>
          <w:iCs/>
        </w:rPr>
        <w:t># --- Accuracy --- #</w:t>
      </w:r>
    </w:p>
    <w:p w14:paraId="0A1FCBD5" w14:textId="77777777" w:rsidR="00CC180D" w:rsidRPr="00CA083E" w:rsidRDefault="00CC180D" w:rsidP="00CC180D">
      <w:pPr>
        <w:rPr>
          <w:i/>
          <w:iCs/>
        </w:rPr>
      </w:pPr>
      <w:r w:rsidRPr="00CA083E">
        <w:rPr>
          <w:i/>
          <w:iCs/>
        </w:rPr>
        <w:t>accuracy_Test_Tr &lt;- sum(diag(table_mat_tr)) / sum(table_mat_tr)</w:t>
      </w:r>
    </w:p>
    <w:p w14:paraId="7947FC43" w14:textId="7877E2D8" w:rsidR="00CC180D" w:rsidRPr="00CA083E" w:rsidRDefault="00CC180D" w:rsidP="00CC180D">
      <w:pPr>
        <w:rPr>
          <w:i/>
          <w:iCs/>
        </w:rPr>
      </w:pPr>
      <w:r w:rsidRPr="00CA083E">
        <w:rPr>
          <w:i/>
          <w:iCs/>
        </w:rPr>
        <w:t>accuracy_Test_Tr</w:t>
      </w:r>
    </w:p>
    <w:p w14:paraId="59A5A261" w14:textId="77777777" w:rsidR="00CC180D" w:rsidRPr="00CA083E" w:rsidRDefault="00CC180D" w:rsidP="00CC180D">
      <w:pPr>
        <w:rPr>
          <w:i/>
          <w:iCs/>
        </w:rPr>
      </w:pPr>
      <w:r w:rsidRPr="00CA083E">
        <w:rPr>
          <w:i/>
          <w:iCs/>
        </w:rPr>
        <w:lastRenderedPageBreak/>
        <w:t>accuracy_Test_Te &lt;- sum(diag(table_mat_te)) / sum(table_mat_te)</w:t>
      </w:r>
    </w:p>
    <w:p w14:paraId="12E445B1" w14:textId="54EF3959" w:rsidR="00CC180D" w:rsidRPr="00CA083E" w:rsidRDefault="00CC180D" w:rsidP="00CC180D">
      <w:pPr>
        <w:rPr>
          <w:i/>
          <w:iCs/>
        </w:rPr>
      </w:pPr>
      <w:r w:rsidRPr="00CA083E">
        <w:rPr>
          <w:i/>
          <w:iCs/>
        </w:rPr>
        <w:t>accuracy_Test_Te</w:t>
      </w:r>
    </w:p>
    <w:p w14:paraId="5A526167" w14:textId="77777777" w:rsidR="00CC180D" w:rsidRPr="00CA083E" w:rsidRDefault="00CC180D" w:rsidP="00CC180D">
      <w:pPr>
        <w:rPr>
          <w:i/>
          <w:iCs/>
        </w:rPr>
      </w:pPr>
      <w:r w:rsidRPr="00CA083E">
        <w:rPr>
          <w:i/>
          <w:iCs/>
        </w:rPr>
        <w:t># --- Variable Importance --- #</w:t>
      </w:r>
    </w:p>
    <w:p w14:paraId="4630191A" w14:textId="20220A3B" w:rsidR="00CC180D" w:rsidRPr="00CA083E" w:rsidRDefault="00CC180D" w:rsidP="00CC180D">
      <w:pPr>
        <w:rPr>
          <w:i/>
          <w:iCs/>
        </w:rPr>
      </w:pPr>
      <w:r w:rsidRPr="00CA083E">
        <w:rPr>
          <w:i/>
          <w:iCs/>
        </w:rPr>
        <w:t>caret::varImp(bstFitModel)</w:t>
      </w:r>
    </w:p>
    <w:p w14:paraId="3E3FC6B9" w14:textId="77777777" w:rsidR="00CC180D" w:rsidRPr="00CA083E" w:rsidRDefault="00CC180D" w:rsidP="00CC180D">
      <w:pPr>
        <w:rPr>
          <w:i/>
          <w:iCs/>
        </w:rPr>
      </w:pPr>
      <w:r w:rsidRPr="00CA083E">
        <w:rPr>
          <w:i/>
          <w:iCs/>
        </w:rPr>
        <w:t>precision &lt;- function(matrix) {</w:t>
      </w:r>
    </w:p>
    <w:p w14:paraId="2FB77D9A" w14:textId="77777777" w:rsidR="00CC180D" w:rsidRPr="00CA083E" w:rsidRDefault="00CC180D" w:rsidP="00CC180D">
      <w:pPr>
        <w:rPr>
          <w:i/>
          <w:iCs/>
        </w:rPr>
      </w:pPr>
      <w:r w:rsidRPr="00CA083E">
        <w:rPr>
          <w:i/>
          <w:iCs/>
        </w:rPr>
        <w:t xml:space="preserve">  # True positive</w:t>
      </w:r>
    </w:p>
    <w:p w14:paraId="2D5A40FB" w14:textId="77777777" w:rsidR="00CC180D" w:rsidRPr="00CA083E" w:rsidRDefault="00CC180D" w:rsidP="00CC180D">
      <w:pPr>
        <w:rPr>
          <w:i/>
          <w:iCs/>
        </w:rPr>
      </w:pPr>
      <w:r w:rsidRPr="00CA083E">
        <w:rPr>
          <w:i/>
          <w:iCs/>
        </w:rPr>
        <w:t xml:space="preserve">  tp &lt;- matrix[2, 2]</w:t>
      </w:r>
    </w:p>
    <w:p w14:paraId="7A7BB452" w14:textId="77777777" w:rsidR="00CC180D" w:rsidRPr="00CA083E" w:rsidRDefault="00CC180D" w:rsidP="00CC180D">
      <w:pPr>
        <w:rPr>
          <w:i/>
          <w:iCs/>
        </w:rPr>
      </w:pPr>
      <w:r w:rsidRPr="00CA083E">
        <w:rPr>
          <w:i/>
          <w:iCs/>
        </w:rPr>
        <w:t xml:space="preserve">  # false positive</w:t>
      </w:r>
    </w:p>
    <w:p w14:paraId="76C1B781" w14:textId="77777777" w:rsidR="00CC180D" w:rsidRPr="00CA083E" w:rsidRDefault="00CC180D" w:rsidP="00CC180D">
      <w:pPr>
        <w:rPr>
          <w:i/>
          <w:iCs/>
        </w:rPr>
      </w:pPr>
      <w:r w:rsidRPr="00CA083E">
        <w:rPr>
          <w:i/>
          <w:iCs/>
        </w:rPr>
        <w:t xml:space="preserve">  fp &lt;- matrix[1, 2]</w:t>
      </w:r>
    </w:p>
    <w:p w14:paraId="00A9CAAD" w14:textId="77777777" w:rsidR="00CC180D" w:rsidRPr="00CA083E" w:rsidRDefault="00CC180D" w:rsidP="00CC180D">
      <w:pPr>
        <w:rPr>
          <w:i/>
          <w:iCs/>
        </w:rPr>
      </w:pPr>
      <w:r w:rsidRPr="00CA083E">
        <w:rPr>
          <w:i/>
          <w:iCs/>
        </w:rPr>
        <w:t xml:space="preserve">  return (tp / (tp + fp))</w:t>
      </w:r>
    </w:p>
    <w:p w14:paraId="47A98EF7" w14:textId="0E1D9677" w:rsidR="00CC180D" w:rsidRPr="00CA083E" w:rsidRDefault="00CC180D" w:rsidP="00CC180D">
      <w:pPr>
        <w:rPr>
          <w:i/>
          <w:iCs/>
        </w:rPr>
      </w:pPr>
      <w:r w:rsidRPr="00CA083E">
        <w:rPr>
          <w:i/>
          <w:iCs/>
        </w:rPr>
        <w:t>}</w:t>
      </w:r>
    </w:p>
    <w:p w14:paraId="4EDE7AB9" w14:textId="77777777" w:rsidR="00CC180D" w:rsidRPr="00CA083E" w:rsidRDefault="00CC180D" w:rsidP="00CC180D">
      <w:pPr>
        <w:rPr>
          <w:i/>
          <w:iCs/>
        </w:rPr>
      </w:pPr>
      <w:r w:rsidRPr="00CA083E">
        <w:rPr>
          <w:i/>
          <w:iCs/>
        </w:rPr>
        <w:t>prec_te &lt;- precision(table_mat_te)</w:t>
      </w:r>
    </w:p>
    <w:p w14:paraId="35040500" w14:textId="28DBAA36" w:rsidR="00CC180D" w:rsidRPr="00CA083E" w:rsidRDefault="00CC180D" w:rsidP="00CC180D">
      <w:pPr>
        <w:rPr>
          <w:i/>
          <w:iCs/>
        </w:rPr>
      </w:pPr>
      <w:r w:rsidRPr="00CA083E">
        <w:rPr>
          <w:i/>
          <w:iCs/>
        </w:rPr>
        <w:t>prec_te</w:t>
      </w:r>
    </w:p>
    <w:p w14:paraId="7640ADC2" w14:textId="77777777" w:rsidR="00CC180D" w:rsidRPr="00CA083E" w:rsidRDefault="00CC180D" w:rsidP="00CC180D">
      <w:pPr>
        <w:rPr>
          <w:i/>
          <w:iCs/>
        </w:rPr>
      </w:pPr>
      <w:r w:rsidRPr="00CA083E">
        <w:rPr>
          <w:i/>
          <w:iCs/>
        </w:rPr>
        <w:t>prec_tr &lt;- precision(table_mat_tr)</w:t>
      </w:r>
    </w:p>
    <w:p w14:paraId="62DE8C7E" w14:textId="01C2CA68" w:rsidR="00CC180D" w:rsidRPr="00CA083E" w:rsidRDefault="00CC180D" w:rsidP="00CC180D">
      <w:pPr>
        <w:rPr>
          <w:i/>
          <w:iCs/>
        </w:rPr>
      </w:pPr>
      <w:r w:rsidRPr="00CA083E">
        <w:rPr>
          <w:i/>
          <w:iCs/>
        </w:rPr>
        <w:t>prec_tr</w:t>
      </w:r>
    </w:p>
    <w:p w14:paraId="0F038283" w14:textId="07EBF280" w:rsidR="00CC180D" w:rsidRPr="00CA083E" w:rsidRDefault="00CC180D" w:rsidP="00CC180D">
      <w:pPr>
        <w:rPr>
          <w:i/>
          <w:iCs/>
        </w:rPr>
      </w:pPr>
      <w:r w:rsidRPr="00CA083E">
        <w:rPr>
          <w:i/>
          <w:iCs/>
        </w:rPr>
        <w:t># --- Recall --- #</w:t>
      </w:r>
    </w:p>
    <w:p w14:paraId="14B2839B" w14:textId="77777777" w:rsidR="00CC180D" w:rsidRPr="00CA083E" w:rsidRDefault="00CC180D" w:rsidP="00CC180D">
      <w:pPr>
        <w:rPr>
          <w:i/>
          <w:iCs/>
        </w:rPr>
      </w:pPr>
      <w:r w:rsidRPr="00CA083E">
        <w:rPr>
          <w:i/>
          <w:iCs/>
        </w:rPr>
        <w:t>recall &lt;- function(matrix) {</w:t>
      </w:r>
    </w:p>
    <w:p w14:paraId="1F6F84A3" w14:textId="77777777" w:rsidR="00CC180D" w:rsidRPr="00CA083E" w:rsidRDefault="00CC180D" w:rsidP="00CC180D">
      <w:pPr>
        <w:rPr>
          <w:i/>
          <w:iCs/>
        </w:rPr>
      </w:pPr>
      <w:r w:rsidRPr="00CA083E">
        <w:rPr>
          <w:i/>
          <w:iCs/>
        </w:rPr>
        <w:t xml:space="preserve">  # true positive</w:t>
      </w:r>
    </w:p>
    <w:p w14:paraId="144024F4" w14:textId="77777777" w:rsidR="00CC180D" w:rsidRPr="00CA083E" w:rsidRDefault="00CC180D" w:rsidP="00CC180D">
      <w:pPr>
        <w:rPr>
          <w:i/>
          <w:iCs/>
        </w:rPr>
      </w:pPr>
      <w:r w:rsidRPr="00CA083E">
        <w:rPr>
          <w:i/>
          <w:iCs/>
        </w:rPr>
        <w:t xml:space="preserve">  tp &lt;- matrix[2, 2]</w:t>
      </w:r>
    </w:p>
    <w:p w14:paraId="7BD65FE8" w14:textId="77777777" w:rsidR="00CC180D" w:rsidRPr="00CA083E" w:rsidRDefault="00CC180D" w:rsidP="00CC180D">
      <w:pPr>
        <w:rPr>
          <w:i/>
          <w:iCs/>
        </w:rPr>
      </w:pPr>
      <w:r w:rsidRPr="00CA083E">
        <w:rPr>
          <w:i/>
          <w:iCs/>
        </w:rPr>
        <w:t xml:space="preserve">  # false positive</w:t>
      </w:r>
    </w:p>
    <w:p w14:paraId="6A2A3B1E" w14:textId="77777777" w:rsidR="00CC180D" w:rsidRPr="00CA083E" w:rsidRDefault="00CC180D" w:rsidP="00CC180D">
      <w:pPr>
        <w:rPr>
          <w:i/>
          <w:iCs/>
        </w:rPr>
      </w:pPr>
      <w:r w:rsidRPr="00CA083E">
        <w:rPr>
          <w:i/>
          <w:iCs/>
        </w:rPr>
        <w:t xml:space="preserve">  fn &lt;- matrix[2, 1]</w:t>
      </w:r>
    </w:p>
    <w:p w14:paraId="712AE734" w14:textId="77777777" w:rsidR="00CC180D" w:rsidRPr="00CA083E" w:rsidRDefault="00CC180D" w:rsidP="00CC180D">
      <w:pPr>
        <w:rPr>
          <w:i/>
          <w:iCs/>
        </w:rPr>
      </w:pPr>
      <w:r w:rsidRPr="00CA083E">
        <w:rPr>
          <w:i/>
          <w:iCs/>
        </w:rPr>
        <w:t xml:space="preserve">  return (tp / (tp + fn))</w:t>
      </w:r>
    </w:p>
    <w:p w14:paraId="686AA37F" w14:textId="03DE72EF" w:rsidR="00CC180D" w:rsidRPr="00CA083E" w:rsidRDefault="00CC180D" w:rsidP="00CC180D">
      <w:pPr>
        <w:rPr>
          <w:i/>
          <w:iCs/>
        </w:rPr>
      </w:pPr>
      <w:r w:rsidRPr="00CA083E">
        <w:rPr>
          <w:i/>
          <w:iCs/>
        </w:rPr>
        <w:lastRenderedPageBreak/>
        <w:t>}</w:t>
      </w:r>
    </w:p>
    <w:p w14:paraId="5E0F1F31" w14:textId="77777777" w:rsidR="00CC180D" w:rsidRPr="00CA083E" w:rsidRDefault="00CC180D" w:rsidP="00CC180D">
      <w:pPr>
        <w:rPr>
          <w:i/>
          <w:iCs/>
        </w:rPr>
      </w:pPr>
      <w:r w:rsidRPr="00CA083E">
        <w:rPr>
          <w:i/>
          <w:iCs/>
        </w:rPr>
        <w:t>rec_te &lt;- recall(table_mat_te)</w:t>
      </w:r>
    </w:p>
    <w:p w14:paraId="1A7A1017" w14:textId="6DFFA80A" w:rsidR="00CC180D" w:rsidRPr="00CA083E" w:rsidRDefault="00CC180D" w:rsidP="00CC180D">
      <w:pPr>
        <w:rPr>
          <w:i/>
          <w:iCs/>
        </w:rPr>
      </w:pPr>
      <w:r w:rsidRPr="00CA083E">
        <w:rPr>
          <w:i/>
          <w:iCs/>
        </w:rPr>
        <w:t>rec_te</w:t>
      </w:r>
    </w:p>
    <w:p w14:paraId="57C80950" w14:textId="77777777" w:rsidR="00CC180D" w:rsidRPr="00CA083E" w:rsidRDefault="00CC180D" w:rsidP="00CC180D">
      <w:pPr>
        <w:rPr>
          <w:i/>
          <w:iCs/>
        </w:rPr>
      </w:pPr>
      <w:r w:rsidRPr="00CA083E">
        <w:rPr>
          <w:i/>
          <w:iCs/>
        </w:rPr>
        <w:t>rec_tr &lt;- recall(table_mat_tr)</w:t>
      </w:r>
    </w:p>
    <w:p w14:paraId="74C15DAE" w14:textId="3C3C3D12" w:rsidR="00CC180D" w:rsidRPr="00CA083E" w:rsidRDefault="00CC180D" w:rsidP="00CC180D">
      <w:pPr>
        <w:rPr>
          <w:i/>
          <w:iCs/>
        </w:rPr>
      </w:pPr>
      <w:r w:rsidRPr="00CA083E">
        <w:rPr>
          <w:i/>
          <w:iCs/>
        </w:rPr>
        <w:t>rec_tr</w:t>
      </w:r>
    </w:p>
    <w:p w14:paraId="3933E57B" w14:textId="77777777" w:rsidR="00CC180D" w:rsidRPr="00CA083E" w:rsidRDefault="00CC180D" w:rsidP="00CC180D">
      <w:pPr>
        <w:rPr>
          <w:i/>
          <w:iCs/>
        </w:rPr>
      </w:pPr>
      <w:r w:rsidRPr="00CA083E">
        <w:rPr>
          <w:i/>
          <w:iCs/>
        </w:rPr>
        <w:t># --- F1 Score --- #</w:t>
      </w:r>
    </w:p>
    <w:p w14:paraId="16F77089" w14:textId="77777777" w:rsidR="00CC180D" w:rsidRPr="00CA083E" w:rsidRDefault="00CC180D" w:rsidP="00CC180D">
      <w:pPr>
        <w:rPr>
          <w:i/>
          <w:iCs/>
        </w:rPr>
      </w:pPr>
      <w:r w:rsidRPr="00CA083E">
        <w:rPr>
          <w:i/>
          <w:iCs/>
        </w:rPr>
        <w:t>f1 &lt;- 2 * ((prec_te * rec_te) / (prec_te + rec_te))</w:t>
      </w:r>
    </w:p>
    <w:p w14:paraId="2AD34235" w14:textId="0890F60E" w:rsidR="00CC180D" w:rsidRPr="00CA083E" w:rsidRDefault="00CC180D" w:rsidP="00CC180D">
      <w:pPr>
        <w:rPr>
          <w:i/>
          <w:iCs/>
        </w:rPr>
      </w:pPr>
      <w:r w:rsidRPr="00CA083E">
        <w:rPr>
          <w:i/>
          <w:iCs/>
        </w:rPr>
        <w:t>f1</w:t>
      </w:r>
    </w:p>
    <w:p w14:paraId="059FB2E4" w14:textId="77777777" w:rsidR="00CC180D" w:rsidRPr="00CA083E" w:rsidRDefault="00CC180D" w:rsidP="00CC180D">
      <w:pPr>
        <w:rPr>
          <w:i/>
          <w:iCs/>
        </w:rPr>
      </w:pPr>
      <w:r w:rsidRPr="00CA083E">
        <w:rPr>
          <w:i/>
          <w:iCs/>
        </w:rPr>
        <w:t>dev.off()</w:t>
      </w:r>
    </w:p>
    <w:p w14:paraId="5A9E7AD1" w14:textId="77777777" w:rsidR="00CC180D" w:rsidRPr="00CA083E" w:rsidRDefault="00CC180D" w:rsidP="00CC180D">
      <w:pPr>
        <w:rPr>
          <w:i/>
          <w:iCs/>
        </w:rPr>
      </w:pPr>
      <w:r w:rsidRPr="00CA083E">
        <w:rPr>
          <w:i/>
          <w:iCs/>
        </w:rPr>
        <w:t>#plot the ROC curve</w:t>
      </w:r>
    </w:p>
    <w:p w14:paraId="359EB3CC" w14:textId="0F92AA03" w:rsidR="00CC180D" w:rsidRPr="00CA083E" w:rsidRDefault="00CC180D" w:rsidP="00CC180D">
      <w:pPr>
        <w:rPr>
          <w:i/>
          <w:iCs/>
        </w:rPr>
      </w:pPr>
      <w:r w:rsidRPr="00CA083E">
        <w:rPr>
          <w:i/>
          <w:iCs/>
        </w:rPr>
        <w:t>plotROC(testingData$Target, bestFitMTest)</w:t>
      </w:r>
    </w:p>
    <w:p w14:paraId="3C4189F5" w14:textId="21E955F0" w:rsidR="00CC180D" w:rsidRPr="00CA083E" w:rsidRDefault="00CC180D" w:rsidP="00CC180D">
      <w:pPr>
        <w:rPr>
          <w:i/>
          <w:iCs/>
        </w:rPr>
      </w:pPr>
      <w:r w:rsidRPr="00CA083E">
        <w:rPr>
          <w:i/>
          <w:iCs/>
        </w:rPr>
        <w:t>tablDt &lt;- data.frame()</w:t>
      </w:r>
    </w:p>
    <w:p w14:paraId="3956620F" w14:textId="77777777" w:rsidR="00CC180D" w:rsidRPr="00CA083E" w:rsidRDefault="00CC180D" w:rsidP="00CC180D">
      <w:pPr>
        <w:rPr>
          <w:i/>
          <w:iCs/>
        </w:rPr>
      </w:pPr>
      <w:r w:rsidRPr="00CA083E">
        <w:rPr>
          <w:i/>
          <w:iCs/>
        </w:rPr>
        <w:t>tablDt &lt;- cbind(c(accuracy_Test_Tr * 100,sensi_tr * 100,speci_tr * 100,prec_tr * 100,rec_tr * 100),c(accuracy_Test_Te * 100,sensi_te * 100,speci_te * 100,prec_tr * 100,rec_te * 100))</w:t>
      </w:r>
    </w:p>
    <w:p w14:paraId="41FC9C10" w14:textId="77777777" w:rsidR="00CC180D" w:rsidRPr="00CA083E" w:rsidRDefault="00CC180D" w:rsidP="00CC180D">
      <w:pPr>
        <w:rPr>
          <w:i/>
          <w:iCs/>
        </w:rPr>
      </w:pPr>
      <w:r w:rsidRPr="00CA083E">
        <w:rPr>
          <w:i/>
          <w:iCs/>
        </w:rPr>
        <w:t>rownames(tablDt) &lt;- c('Accuracy','Sensitivity','Specificity','Precision','Recall')</w:t>
      </w:r>
    </w:p>
    <w:p w14:paraId="4BC36D30" w14:textId="5B713ACB" w:rsidR="00CC180D" w:rsidRPr="00CA083E" w:rsidRDefault="00CC180D" w:rsidP="00CC180D">
      <w:pPr>
        <w:rPr>
          <w:i/>
          <w:iCs/>
        </w:rPr>
      </w:pPr>
      <w:r w:rsidRPr="00CA083E">
        <w:rPr>
          <w:i/>
          <w:iCs/>
        </w:rPr>
        <w:t>colnames(tablDt) &lt;- c('Training Data','Testing Data')</w:t>
      </w:r>
    </w:p>
    <w:p w14:paraId="2340A7BA" w14:textId="77777777" w:rsidR="00CC180D" w:rsidRPr="00CA083E" w:rsidRDefault="00CC180D" w:rsidP="00CC180D">
      <w:pPr>
        <w:rPr>
          <w:i/>
          <w:iCs/>
        </w:rPr>
      </w:pPr>
      <w:r w:rsidRPr="00CA083E">
        <w:rPr>
          <w:i/>
          <w:iCs/>
        </w:rPr>
        <w:t xml:space="preserve">stargazer(bstFitModel, </w:t>
      </w:r>
    </w:p>
    <w:p w14:paraId="026F4385" w14:textId="77777777" w:rsidR="00CC180D" w:rsidRPr="00CA083E" w:rsidRDefault="00CC180D" w:rsidP="00CC180D">
      <w:pPr>
        <w:rPr>
          <w:i/>
          <w:iCs/>
        </w:rPr>
      </w:pPr>
      <w:r w:rsidRPr="00CA083E">
        <w:rPr>
          <w:i/>
          <w:iCs/>
        </w:rPr>
        <w:t xml:space="preserve">          title = "Logistics Regression: Heart Disease",</w:t>
      </w:r>
    </w:p>
    <w:p w14:paraId="017DFA98" w14:textId="77777777" w:rsidR="00CC180D" w:rsidRPr="00CA083E" w:rsidRDefault="00CC180D" w:rsidP="00CC180D">
      <w:pPr>
        <w:rPr>
          <w:i/>
          <w:iCs/>
        </w:rPr>
      </w:pPr>
      <w:r w:rsidRPr="00CA083E">
        <w:rPr>
          <w:i/>
          <w:iCs/>
        </w:rPr>
        <w:t xml:space="preserve">          #dep.var.caption ="D : Weight" ,</w:t>
      </w:r>
    </w:p>
    <w:p w14:paraId="59035251" w14:textId="77777777" w:rsidR="00CC180D" w:rsidRPr="00CA083E" w:rsidRDefault="00CC180D" w:rsidP="00CC180D">
      <w:pPr>
        <w:rPr>
          <w:i/>
          <w:iCs/>
        </w:rPr>
      </w:pPr>
      <w:r w:rsidRPr="00CA083E">
        <w:rPr>
          <w:i/>
          <w:iCs/>
        </w:rPr>
        <w:t xml:space="preserve">          #covariate.labels ="Height (inches)",</w:t>
      </w:r>
    </w:p>
    <w:p w14:paraId="6F79C7A2" w14:textId="77777777" w:rsidR="00CC180D" w:rsidRPr="00CA083E" w:rsidRDefault="00CC180D" w:rsidP="00CC180D">
      <w:pPr>
        <w:rPr>
          <w:i/>
          <w:iCs/>
        </w:rPr>
      </w:pPr>
      <w:r w:rsidRPr="00CA083E">
        <w:rPr>
          <w:i/>
          <w:iCs/>
        </w:rPr>
        <w:t xml:space="preserve">          #column.labels = c("Male","Female"),</w:t>
      </w:r>
    </w:p>
    <w:p w14:paraId="2DEC7343" w14:textId="77777777" w:rsidR="00CC180D" w:rsidRPr="00CA083E" w:rsidRDefault="00CC180D" w:rsidP="00CC180D">
      <w:pPr>
        <w:rPr>
          <w:i/>
          <w:iCs/>
        </w:rPr>
      </w:pPr>
      <w:r w:rsidRPr="00CA083E">
        <w:rPr>
          <w:i/>
          <w:iCs/>
        </w:rPr>
        <w:t xml:space="preserve">          notes.label = "Significance levels",</w:t>
      </w:r>
    </w:p>
    <w:p w14:paraId="630E89E9" w14:textId="77777777" w:rsidR="00CC180D" w:rsidRPr="00CA083E" w:rsidRDefault="00CC180D" w:rsidP="00CC180D">
      <w:pPr>
        <w:rPr>
          <w:i/>
          <w:iCs/>
        </w:rPr>
      </w:pPr>
      <w:r w:rsidRPr="00CA083E">
        <w:rPr>
          <w:i/>
          <w:iCs/>
        </w:rPr>
        <w:t xml:space="preserve">          type = "html", </w:t>
      </w:r>
    </w:p>
    <w:p w14:paraId="4BEC4289" w14:textId="19F95681" w:rsidR="00CC180D" w:rsidRPr="00CA083E" w:rsidRDefault="00CC180D" w:rsidP="00CC180D">
      <w:pPr>
        <w:rPr>
          <w:i/>
          <w:iCs/>
        </w:rPr>
      </w:pPr>
      <w:r w:rsidRPr="00CA083E">
        <w:rPr>
          <w:i/>
          <w:iCs/>
        </w:rPr>
        <w:lastRenderedPageBreak/>
        <w:t xml:space="preserve">          out = "C:/Users/91956/Srinivas Shanmuga G/NEU/Q2/ALY 6015 Intermediate Analytics/Assignments/Final Project/final_1.htm")</w:t>
      </w:r>
    </w:p>
    <w:p w14:paraId="33F8096B" w14:textId="0D784EBC" w:rsidR="00CC180D" w:rsidRPr="00CA083E" w:rsidRDefault="00CC180D" w:rsidP="00CC180D">
      <w:pPr>
        <w:rPr>
          <w:i/>
          <w:iCs/>
        </w:rPr>
      </w:pPr>
      <w:r w:rsidRPr="00CA083E">
        <w:rPr>
          <w:i/>
          <w:iCs/>
        </w:rPr>
        <w:t>customGreen0 = "#A1D2CE"</w:t>
      </w:r>
    </w:p>
    <w:p w14:paraId="623FDB28" w14:textId="56AF310B" w:rsidR="00CC180D" w:rsidRPr="00CA083E" w:rsidRDefault="00CC180D" w:rsidP="00CC180D">
      <w:pPr>
        <w:rPr>
          <w:i/>
          <w:iCs/>
        </w:rPr>
      </w:pPr>
      <w:r w:rsidRPr="00CA083E">
        <w:rPr>
          <w:i/>
          <w:iCs/>
        </w:rPr>
        <w:t>customGreen1 = "#62A8AC"</w:t>
      </w:r>
    </w:p>
    <w:p w14:paraId="6E92AE1E" w14:textId="695756F0" w:rsidR="00CC180D" w:rsidRPr="00CA083E" w:rsidRDefault="00CC180D" w:rsidP="00CC180D">
      <w:pPr>
        <w:rPr>
          <w:i/>
          <w:iCs/>
        </w:rPr>
      </w:pPr>
      <w:r w:rsidRPr="00CA083E">
        <w:rPr>
          <w:i/>
          <w:iCs/>
        </w:rPr>
        <w:t>customRed = "#ff7f7f"</w:t>
      </w:r>
    </w:p>
    <w:p w14:paraId="0C2E970F" w14:textId="77777777" w:rsidR="00CC180D" w:rsidRPr="00CA083E" w:rsidRDefault="00CC180D" w:rsidP="00CC180D">
      <w:pPr>
        <w:rPr>
          <w:i/>
          <w:iCs/>
        </w:rPr>
      </w:pPr>
      <w:r w:rsidRPr="00CA083E">
        <w:rPr>
          <w:i/>
          <w:iCs/>
        </w:rPr>
        <w:t>tbl_data &lt;- cbind("Indicator" = rownames(tablDt), as.data.frame(tablDt))</w:t>
      </w:r>
    </w:p>
    <w:p w14:paraId="4654D1E0" w14:textId="1E7E2B7F" w:rsidR="00CC180D" w:rsidRPr="00CA083E" w:rsidRDefault="00CC180D" w:rsidP="00CC180D">
      <w:pPr>
        <w:rPr>
          <w:i/>
          <w:iCs/>
        </w:rPr>
      </w:pPr>
      <w:r w:rsidRPr="00CA083E">
        <w:rPr>
          <w:i/>
          <w:iCs/>
        </w:rPr>
        <w:t>rownames(tbl_data) &lt;- c()</w:t>
      </w:r>
    </w:p>
    <w:p w14:paraId="3F0447BB" w14:textId="77777777" w:rsidR="00CC180D" w:rsidRPr="00CA083E" w:rsidRDefault="00CC180D" w:rsidP="00CC180D">
      <w:pPr>
        <w:rPr>
          <w:i/>
          <w:iCs/>
        </w:rPr>
      </w:pPr>
      <w:r w:rsidRPr="00CA083E">
        <w:rPr>
          <w:i/>
          <w:iCs/>
        </w:rPr>
        <w:t>formattable(</w:t>
      </w:r>
    </w:p>
    <w:p w14:paraId="2240A41B" w14:textId="77777777" w:rsidR="00CC180D" w:rsidRPr="00CA083E" w:rsidRDefault="00CC180D" w:rsidP="00CC180D">
      <w:pPr>
        <w:rPr>
          <w:i/>
          <w:iCs/>
        </w:rPr>
      </w:pPr>
      <w:r w:rsidRPr="00CA083E">
        <w:rPr>
          <w:i/>
          <w:iCs/>
        </w:rPr>
        <w:t xml:space="preserve">  tbl_data,</w:t>
      </w:r>
    </w:p>
    <w:p w14:paraId="24E46B1D" w14:textId="77777777" w:rsidR="00CC180D" w:rsidRPr="00CA083E" w:rsidRDefault="00CC180D" w:rsidP="00CC180D">
      <w:pPr>
        <w:rPr>
          <w:i/>
          <w:iCs/>
        </w:rPr>
      </w:pPr>
      <w:r w:rsidRPr="00CA083E">
        <w:rPr>
          <w:i/>
          <w:iCs/>
        </w:rPr>
        <w:t xml:space="preserve">  align = c("l","r"),</w:t>
      </w:r>
    </w:p>
    <w:p w14:paraId="69EE0010" w14:textId="77777777" w:rsidR="00CC180D" w:rsidRPr="00CA083E" w:rsidRDefault="00CC180D" w:rsidP="00CC180D">
      <w:pPr>
        <w:rPr>
          <w:i/>
          <w:iCs/>
        </w:rPr>
      </w:pPr>
      <w:r w:rsidRPr="00CA083E">
        <w:rPr>
          <w:i/>
          <w:iCs/>
        </w:rPr>
        <w:t xml:space="preserve">  list(`Indicator` = formatter("span", style = ~ style(color = "grey", font.weight = "bold")),</w:t>
      </w:r>
    </w:p>
    <w:p w14:paraId="6A855F6B" w14:textId="77777777" w:rsidR="00CC180D" w:rsidRPr="00CA083E" w:rsidRDefault="00CC180D" w:rsidP="00CC180D">
      <w:pPr>
        <w:rPr>
          <w:i/>
          <w:iCs/>
        </w:rPr>
      </w:pPr>
      <w:r w:rsidRPr="00CA083E">
        <w:rPr>
          <w:i/>
          <w:iCs/>
        </w:rPr>
        <w:t xml:space="preserve">       `Training Data` = color_tile(customGreen0, customGreen1),</w:t>
      </w:r>
    </w:p>
    <w:p w14:paraId="19AA8482" w14:textId="77777777" w:rsidR="00CC180D" w:rsidRPr="00CA083E" w:rsidRDefault="00CC180D" w:rsidP="00CC180D">
      <w:pPr>
        <w:rPr>
          <w:i/>
          <w:iCs/>
        </w:rPr>
      </w:pPr>
      <w:r w:rsidRPr="00CA083E">
        <w:rPr>
          <w:i/>
          <w:iCs/>
        </w:rPr>
        <w:t xml:space="preserve">       `Testing Data` = color_tile(customGreen0, customGreen1)</w:t>
      </w:r>
    </w:p>
    <w:p w14:paraId="3DAA33A3" w14:textId="77777777" w:rsidR="00CC180D" w:rsidRPr="00CA083E" w:rsidRDefault="00CC180D" w:rsidP="00CC180D">
      <w:pPr>
        <w:rPr>
          <w:i/>
          <w:iCs/>
        </w:rPr>
      </w:pPr>
      <w:r w:rsidRPr="00CA083E">
        <w:rPr>
          <w:i/>
          <w:iCs/>
        </w:rPr>
        <w:t xml:space="preserve">  )</w:t>
      </w:r>
    </w:p>
    <w:p w14:paraId="7695297D" w14:textId="458BC7D6" w:rsidR="00CC180D" w:rsidRPr="00CA083E" w:rsidRDefault="00CC180D" w:rsidP="00CC180D">
      <w:pPr>
        <w:rPr>
          <w:i/>
          <w:iCs/>
        </w:rPr>
      </w:pPr>
      <w:r w:rsidRPr="00CA083E">
        <w:rPr>
          <w:i/>
          <w:iCs/>
        </w:rPr>
        <w:t>)</w:t>
      </w:r>
    </w:p>
    <w:sectPr w:rsidR="00CC180D" w:rsidRPr="00CA083E">
      <w:headerReference w:type="default" r:id="rId32"/>
      <w:footerReference w:type="even" r:id="rId33"/>
      <w:footerReference w:type="default" r:id="rId34"/>
      <w:headerReference w:type="first" r:id="rId35"/>
      <w:footerReference w:type="first" r:id="rId36"/>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CDBB2" w14:textId="77777777" w:rsidR="004C0943" w:rsidRDefault="004C0943">
      <w:pPr>
        <w:spacing w:after="0"/>
      </w:pPr>
      <w:r>
        <w:separator/>
      </w:r>
    </w:p>
  </w:endnote>
  <w:endnote w:type="continuationSeparator" w:id="0">
    <w:p w14:paraId="40005581" w14:textId="77777777" w:rsidR="004C0943" w:rsidRDefault="004C09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altName w:val="MS Gothic"/>
    <w:panose1 w:val="020B0604030504040204"/>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CEEF9" w14:textId="77777777" w:rsidR="006F0485" w:rsidRDefault="006F0485">
    <w:pPr>
      <w:jc w:val="right"/>
    </w:pPr>
  </w:p>
  <w:p w14:paraId="6688C10A" w14:textId="77777777" w:rsidR="006F0485" w:rsidRDefault="006F0485"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27627CC5" w14:textId="77777777" w:rsidR="006F0485" w:rsidRDefault="006F048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F1D5A" w:themeColor="accent1"/>
      </w:rPr>
      <w:id w:val="-405526225"/>
      <w:docPartObj>
        <w:docPartGallery w:val="Page Numbers (Bottom of Page)"/>
        <w:docPartUnique/>
      </w:docPartObj>
    </w:sdtPr>
    <w:sdtEndPr>
      <w:rPr>
        <w:noProof/>
      </w:rPr>
    </w:sdtEndPr>
    <w:sdtContent>
      <w:p w14:paraId="63FCA5B1" w14:textId="77777777" w:rsidR="006F0485" w:rsidRPr="005D120C" w:rsidRDefault="006F0485">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2A2FEE">
          <w:rPr>
            <w:noProof/>
            <w:color w:val="3F1D5A" w:themeColor="accent1"/>
          </w:rPr>
          <w:t>2</w:t>
        </w:r>
        <w:r w:rsidRPr="005D120C">
          <w:rPr>
            <w:noProof/>
            <w:color w:val="3F1D5A" w:themeColor="accent1"/>
          </w:rPr>
          <w:fldChar w:fldCharType="end"/>
        </w:r>
      </w:p>
    </w:sdtContent>
  </w:sdt>
  <w:p w14:paraId="6E6D64FE" w14:textId="77777777" w:rsidR="006F0485" w:rsidRDefault="006F0485" w:rsidP="005D120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143A3" w14:textId="77777777" w:rsidR="006F0485" w:rsidRDefault="006F0485">
    <w:pPr>
      <w:pStyle w:val="Footer"/>
    </w:pPr>
    <w:r>
      <w:rPr>
        <w:noProof/>
      </w:rPr>
      <mc:AlternateContent>
        <mc:Choice Requires="wpg">
          <w:drawing>
            <wp:anchor distT="0" distB="0" distL="114300" distR="114300" simplePos="0" relativeHeight="251660288" behindDoc="0" locked="0" layoutInCell="1" allowOverlap="1" wp14:anchorId="41E36A77" wp14:editId="4C7833B1">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3ACF868"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UJgAAGOj1Zh6KEwAgLHRakw9FCYAwNhoNaYeChMAYGy0GlMP&#10;hQkAMDZajamHwgQAGButxtRDYQIAjI1WY+qhMAEAxkarMfVQmAAAY6PVmHooTACAsdFqTD0UJgDA&#10;2Gg1ph4KEwBgbLQaUw+FCQAwN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y0fPFAAAA2wAAAA8AAABkcnMvZG93bnJldi54bWxEj09rwkAUxO+C32F5gjfdNIei0VWKf4oH&#10;rVRF9PbIPpNg9m3IriZ++26h0OMwM79hpvPWlOJJtSssK3gbRiCIU6sLzhScjuvBCITzyBpLy6Tg&#10;RQ7ms25niom2DX/T8+AzESDsElSQe18lUro0J4NuaCvi4N1sbdAHWWdS19gEuCllHEXv0mDBYSHH&#10;ihY5pffDwyjYn6/nXbYdG7v8+lwu1uPtZdU4pfq99mMCwlPr/8N/7Y1WEMfw+yX8ADn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MtHzxQAAANsAAAAPAAAAAAAAAAAAAAAA&#10;AJ8CAABkcnMvZG93bnJldi54bWxQSwUGAAAAAAQABAD3AAAAkQMAAAAA&#10;">
                <v:imagedata r:id="rId7" o:title="Hexagon 2"/>
                <v:path arrowok="t"/>
              </v:shape>
              <v:shape id="Graphic 29" o:spid="_x0000_s1028" type="#_x0000_t75" alt="Hexagon 3" style="position:absolute;left:21375;width:16478;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0OFXFAAAA2wAAAA8AAABkcnMvZG93bnJldi54bWxEj0FrwkAUhO+C/2F5ghfRTYVKTV2lLUil&#10;J422eHzNPrPB7NuQ3Wj8911B6HGYmW+YxaqzlbhQ40vHCp4mCQji3OmSCwWH/Xr8AsIHZI2VY1Jw&#10;Iw+rZb+3wFS7K+/okoVCRAj7FBWYEOpUSp8bsugnriaO3sk1FkOUTSF1g9cIt5WcJslMWiw5Lhis&#10;6cNQfs5aq+C8ueGn/zbbr+Po93R8f6b2J2uVGg66t1cQgbrwH360N1rBdA73L/EH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9DhVxQAAANsAAAAPAAAAAAAAAAAAAAAA&#10;AJ8CAABkcnMvZG93bnJldi54bWxQSwUGAAAAAAQABAD3AAAAkQMAAAAA&#10;">
                <v:imagedata r:id="rId8" o:title="Hexagon 3"/>
                <v:path arrowok="t"/>
              </v:shape>
              <v:shape id="Graphic 30" o:spid="_x0000_s1029" type="#_x0000_t75" alt="Hexagon 1" style="position:absolute;left:25056;top:593;width:15831;height:18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Fhg/BAAAA2wAAAA8AAABkcnMvZG93bnJldi54bWxET01rwkAQvQv+h2WE3nRjo8WmriIWwYtC&#10;VfA6zU6TaHY2yW5j/PfuQfD4eN/zZWdK0VLjCssKxqMIBHFqdcGZgtNxM5yBcB5ZY2mZFNzJwXLR&#10;780x0fbGP9QefCZCCLsEFeTeV4mULs3JoBvZijhwf7Yx6ANsMqkbvIVwU8r3KPqQBgsODTlWtM4p&#10;vR7+jYKqjceX6SRe77/rz99aX/Q5rXdKvQ261RcIT51/iZ/urVYQh/XhS/gB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wFhg/BAAAA2wAAAA8AAAAAAAAAAAAAAAAAnwIA&#10;AGRycy9kb3ducmV2LnhtbFBLBQYAAAAABAAEAPcAAACNAwAAAAA=&#10;">
                <v:imagedata r:id="rId9" o:title="Hexagon 1"/>
                <v:path arrowok="t"/>
              </v:shape>
            </v:group>
          </w:pict>
        </mc:Fallback>
      </mc:AlternateContent>
    </w:r>
    <w:r>
      <w:rPr>
        <w:noProof/>
      </w:rPr>
      <w:drawing>
        <wp:anchor distT="0" distB="0" distL="114300" distR="114300" simplePos="0" relativeHeight="251661312" behindDoc="0" locked="0" layoutInCell="1" allowOverlap="1" wp14:anchorId="3A63ECAF" wp14:editId="267BD82F">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A329DD" w14:textId="77777777" w:rsidR="004C0943" w:rsidRDefault="004C0943">
      <w:pPr>
        <w:spacing w:after="0"/>
      </w:pPr>
      <w:r>
        <w:separator/>
      </w:r>
    </w:p>
  </w:footnote>
  <w:footnote w:type="continuationSeparator" w:id="0">
    <w:p w14:paraId="2F8E4481" w14:textId="77777777" w:rsidR="004C0943" w:rsidRDefault="004C094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color w:val="3F1D5A" w:themeColor="accent1"/>
        <w:sz w:val="24"/>
        <w:szCs w:val="24"/>
      </w:rPr>
      <w:alias w:val="Document title:"/>
      <w:tag w:val="Document title:"/>
      <w:id w:val="-1396499233"/>
      <w:placeholder>
        <w:docPart w:val="5D0FBFC132484343B553C5C984DF45FC"/>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20E11A59" w14:textId="2CC7486A" w:rsidR="006F0485" w:rsidRPr="00402F5B" w:rsidRDefault="006F0485">
        <w:pPr>
          <w:spacing w:after="0"/>
          <w:jc w:val="center"/>
          <w:rPr>
            <w:rFonts w:ascii="Times New Roman" w:hAnsi="Times New Roman" w:cs="Times New Roman"/>
            <w:color w:val="E4E9EF" w:themeColor="background2"/>
            <w:sz w:val="24"/>
            <w:szCs w:val="24"/>
          </w:rPr>
        </w:pPr>
        <w:r>
          <w:rPr>
            <w:rFonts w:ascii="Times New Roman" w:hAnsi="Times New Roman" w:cs="Times New Roman"/>
            <w:color w:val="3F1D5A" w:themeColor="accent1"/>
            <w:sz w:val="24"/>
            <w:szCs w:val="24"/>
          </w:rPr>
          <w:t>Final Project</w:t>
        </w:r>
      </w:p>
    </w:sdtContent>
  </w:sdt>
  <w:p w14:paraId="76BC9A4D" w14:textId="77777777" w:rsidR="006F0485" w:rsidRPr="00402F5B" w:rsidRDefault="004C0943">
    <w:pPr>
      <w:jc w:val="center"/>
      <w:rPr>
        <w:rFonts w:ascii="Times New Roman" w:hAnsi="Times New Roman" w:cs="Times New Roman"/>
        <w:color w:val="F3642C" w:themeColor="text2"/>
        <w:sz w:val="24"/>
        <w:szCs w:val="24"/>
      </w:rPr>
    </w:pPr>
    <w:sdt>
      <w:sdtPr>
        <w:rPr>
          <w:rFonts w:ascii="Times New Roman" w:hAnsi="Times New Roman" w:cs="Times New Roman"/>
          <w:color w:val="F3642C" w:themeColor="text2"/>
          <w:sz w:val="24"/>
          <w:szCs w:val="24"/>
        </w:rPr>
        <w:alias w:val="Ellipsis:"/>
        <w:tag w:val="Ellipsis:"/>
        <w:id w:val="-2048830323"/>
        <w:temporary/>
        <w:showingPlcHdr/>
        <w15:appearance w15:val="hidden"/>
      </w:sdtPr>
      <w:sdtEndPr/>
      <w:sdtContent>
        <w:r w:rsidR="006F0485" w:rsidRPr="00402F5B">
          <w:rPr>
            <w:rFonts w:ascii="Times New Roman" w:hAnsi="Times New Roman" w:cs="Times New Roman"/>
            <w:color w:val="CB400B" w:themeColor="text2" w:themeShade="BF"/>
            <w:sz w:val="24"/>
            <w:szCs w:val="24"/>
          </w:rPr>
          <w:sym w:font="Symbol" w:char="F0B7"/>
        </w:r>
        <w:r w:rsidR="006F0485" w:rsidRPr="00402F5B">
          <w:rPr>
            <w:rFonts w:ascii="Times New Roman" w:hAnsi="Times New Roman" w:cs="Times New Roman"/>
            <w:color w:val="CB400B" w:themeColor="text2" w:themeShade="BF"/>
            <w:sz w:val="24"/>
            <w:szCs w:val="24"/>
          </w:rPr>
          <w:t xml:space="preserve"> </w:t>
        </w:r>
        <w:r w:rsidR="006F0485" w:rsidRPr="00402F5B">
          <w:rPr>
            <w:rFonts w:ascii="Times New Roman" w:hAnsi="Times New Roman" w:cs="Times New Roman"/>
            <w:color w:val="CB400B" w:themeColor="text2" w:themeShade="BF"/>
            <w:sz w:val="24"/>
            <w:szCs w:val="24"/>
          </w:rPr>
          <w:sym w:font="Symbol" w:char="F0B7"/>
        </w:r>
        <w:r w:rsidR="006F0485" w:rsidRPr="00402F5B">
          <w:rPr>
            <w:rFonts w:ascii="Times New Roman" w:hAnsi="Times New Roman" w:cs="Times New Roman"/>
            <w:color w:val="CB400B" w:themeColor="text2" w:themeShade="BF"/>
            <w:sz w:val="24"/>
            <w:szCs w:val="24"/>
          </w:rPr>
          <w:t xml:space="preserve"> </w:t>
        </w:r>
        <w:r w:rsidR="006F0485" w:rsidRPr="00402F5B">
          <w:rPr>
            <w:rFonts w:ascii="Times New Roman" w:hAnsi="Times New Roman" w:cs="Times New Roman"/>
            <w:color w:val="CB400B" w:themeColor="text2" w:themeShade="BF"/>
            <w:sz w:val="24"/>
            <w:szCs w:val="24"/>
          </w:rPr>
          <w:sym w:font="Symbol" w:char="F0B7"/>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0733E" w14:textId="77777777" w:rsidR="006F0485" w:rsidRDefault="006F0485">
    <w:pPr>
      <w:pStyle w:val="Header"/>
    </w:pPr>
    <w:r>
      <w:rPr>
        <w:noProof/>
      </w:rPr>
      <mc:AlternateContent>
        <mc:Choice Requires="wpg">
          <w:drawing>
            <wp:anchor distT="0" distB="0" distL="114300" distR="114300" simplePos="0" relativeHeight="251657216" behindDoc="0" locked="0" layoutInCell="1" allowOverlap="1" wp14:anchorId="7D330C41" wp14:editId="2A6A0F8D">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3841DB2"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&#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J+pHBAAAA2gAAAA8AAABkcnMvZG93bnJldi54bWxEj0GLwjAUhO8L/ofwBG9rqoJoNYoIirh4&#10;sC7s9dE822rzUpqo8d9vBMHjMDPfMPNlMLW4U+sqywoG/QQEcW51xYWC39PmewLCeWSNtWVS8CQH&#10;y0Xna46ptg8+0j3zhYgQdikqKL1vUildXpJB17cNcfTOtjXoo2wLqVt8RLip5TBJxtJgxXGhxIbW&#10;JeXX7GYUrPTW/pz/nlmWD8Nlf9ofxtcwVarXDasZCE/Bf8Lv9k4rGMHrSrwBcv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CJ+pHBAAAA2gAAAA8AAAAAAAAAAAAAAAAAnwIA&#10;AGRycy9kb3ducmV2LnhtbFBLBQYAAAAABAAEAPcAAACNAwAAAAA=&#10;">
                <v:imagedata r:id="rId9" o:title="Hexagon 4"/>
                <v:path arrowok="t"/>
              </v:shape>
              <v:shape id="Graphic 4" o:spid="_x0000_s1028" type="#_x0000_t75" alt="Hexagon 2" style="position:absolute;left:3206;top:10806;width:27718;height:32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pfuzEAAAA2gAAAA8AAABkcnMvZG93bnJldi54bWxEj09rwkAUxO+C32F5gjfdWKTU1FVEq/Tg&#10;H2qL6O2RfSbB7NuQXU389q5Q8DjMzG+Y8bQxhbhR5XLLCgb9CARxYnXOqYK/32XvA4TzyBoLy6Tg&#10;Tg6mk3ZrjLG2Nf/Qbe9TESDsYlSQeV/GUrokI4Oub0vi4J1tZdAHWaVSV1gHuCnkWxS9S4M5h4UM&#10;S5pnlFz2V6NgdzgdNul6ZOxiu1rMl6P18at2SnU7zewThKfGv8L/7W+tYAjPK+EGy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pfuzEAAAA2gAAAA8AAAAAAAAAAAAAAAAA&#10;nwIAAGRycy9kb3ducmV2LnhtbFBLBQYAAAAABAAEAPcAAACQAwAAAAA=&#10;">
                <v:imagedata r:id="rId10" o:title="Hexagon 2"/>
                <v:path arrowok="t"/>
              </v:shape>
              <v:shape id="Graphic 5" o:spid="_x0000_s1029" type="#_x0000_t75" alt="Hexagon 1" style="position:absolute;top:22563;width:15830;height:18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rVrDAAAA2gAAAA8AAABkcnMvZG93bnJldi54bWxEj0FrwkAUhO+C/2F5gjezUau00VVEEXqp&#10;UC30+sw+k2j2bZJdY/rvuwWhx2FmvmGW686UoqXGFZYVjKMYBHFqdcGZgq/TfvQKwnlkjaVlUvBD&#10;Dtarfm+JibYP/qT26DMRIOwSVJB7XyVSujQngy6yFXHwLrYx6INsMqkbfAS4KeUkjufSYMFhIceK&#10;tjmlt+PdKKja6fg6e5luD7v67Vzrq/5O6w+lhoNuswDhqfP/4Wf7XSuYwd+VcAP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tWsMAAADaAAAADwAAAAAAAAAAAAAAAACf&#10;AgAAZHJzL2Rvd25yZXYueG1sUEsFBgAAAAAEAAQA9wAAAI8DAAAAAA==&#10;">
                <v:imagedata r:id="rId11" o:title="Hexagon 1"/>
                <v:path arrowok="t"/>
              </v:shape>
              <v:shape id="Graphic 6" o:spid="_x0000_s1030" type="#_x0000_t75" alt="Hexagon 3" style="position:absolute;left:22800;top:28738;width:16478;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D9XbEAAAA2gAAAA8AAABkcnMvZG93bnJldi54bWxEj0FrwkAUhO+C/2F5Qi/SbFqoSOoqKpRK&#10;TzW1xeMz+5INZt+G7Ebjv+8WhB6HmfmGWawG24gLdb52rOApSUEQF07XXCk4fL09zkH4gKyxcUwK&#10;buRhtRyPFphpd+U9XfJQiQhhn6ECE0KbSekLQxZ94lri6JWusxii7CqpO7xGuG3kc5rOpMWa44LB&#10;lraGinPeWwXn3Q3f/bf5/DhOT+Vx80L9T94r9TAZ1q8gAg3hP3xv77SCGfxdiTd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D9XbEAAAA2gAAAA8AAAAAAAAAAAAAAAAA&#10;nwIAAGRycy9kb3ducmV2LnhtbFBLBQYAAAAABAAEAPcAAACQAwAAAAA=&#10;">
                <v:imagedata r:id="rId12" o:title="Hexagon 3"/>
                <v:path arrowok="t"/>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010C8"/>
    <w:multiLevelType w:val="multilevel"/>
    <w:tmpl w:val="F214740C"/>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4C6D0B"/>
    <w:multiLevelType w:val="hybridMultilevel"/>
    <w:tmpl w:val="05DADF50"/>
    <w:lvl w:ilvl="0" w:tplc="A42E1E46">
      <w:start w:val="1"/>
      <w:numFmt w:val="decimal"/>
      <w:lvlText w:val="%1."/>
      <w:lvlJc w:val="left"/>
      <w:pPr>
        <w:tabs>
          <w:tab w:val="num" w:pos="720"/>
        </w:tabs>
        <w:ind w:left="720" w:hanging="360"/>
      </w:pPr>
    </w:lvl>
    <w:lvl w:ilvl="1" w:tplc="DB166678" w:tentative="1">
      <w:start w:val="1"/>
      <w:numFmt w:val="decimal"/>
      <w:lvlText w:val="%2."/>
      <w:lvlJc w:val="left"/>
      <w:pPr>
        <w:tabs>
          <w:tab w:val="num" w:pos="1440"/>
        </w:tabs>
        <w:ind w:left="1440" w:hanging="360"/>
      </w:pPr>
    </w:lvl>
    <w:lvl w:ilvl="2" w:tplc="9EDCF768" w:tentative="1">
      <w:start w:val="1"/>
      <w:numFmt w:val="decimal"/>
      <w:lvlText w:val="%3."/>
      <w:lvlJc w:val="left"/>
      <w:pPr>
        <w:tabs>
          <w:tab w:val="num" w:pos="2160"/>
        </w:tabs>
        <w:ind w:left="2160" w:hanging="360"/>
      </w:pPr>
    </w:lvl>
    <w:lvl w:ilvl="3" w:tplc="D5C2FC32" w:tentative="1">
      <w:start w:val="1"/>
      <w:numFmt w:val="decimal"/>
      <w:lvlText w:val="%4."/>
      <w:lvlJc w:val="left"/>
      <w:pPr>
        <w:tabs>
          <w:tab w:val="num" w:pos="2880"/>
        </w:tabs>
        <w:ind w:left="2880" w:hanging="360"/>
      </w:pPr>
    </w:lvl>
    <w:lvl w:ilvl="4" w:tplc="CEA2B39C" w:tentative="1">
      <w:start w:val="1"/>
      <w:numFmt w:val="decimal"/>
      <w:lvlText w:val="%5."/>
      <w:lvlJc w:val="left"/>
      <w:pPr>
        <w:tabs>
          <w:tab w:val="num" w:pos="3600"/>
        </w:tabs>
        <w:ind w:left="3600" w:hanging="360"/>
      </w:pPr>
    </w:lvl>
    <w:lvl w:ilvl="5" w:tplc="0758156E" w:tentative="1">
      <w:start w:val="1"/>
      <w:numFmt w:val="decimal"/>
      <w:lvlText w:val="%6."/>
      <w:lvlJc w:val="left"/>
      <w:pPr>
        <w:tabs>
          <w:tab w:val="num" w:pos="4320"/>
        </w:tabs>
        <w:ind w:left="4320" w:hanging="360"/>
      </w:pPr>
    </w:lvl>
    <w:lvl w:ilvl="6" w:tplc="69B4B9DA" w:tentative="1">
      <w:start w:val="1"/>
      <w:numFmt w:val="decimal"/>
      <w:lvlText w:val="%7."/>
      <w:lvlJc w:val="left"/>
      <w:pPr>
        <w:tabs>
          <w:tab w:val="num" w:pos="5040"/>
        </w:tabs>
        <w:ind w:left="5040" w:hanging="360"/>
      </w:pPr>
    </w:lvl>
    <w:lvl w:ilvl="7" w:tplc="64CC4526" w:tentative="1">
      <w:start w:val="1"/>
      <w:numFmt w:val="decimal"/>
      <w:lvlText w:val="%8."/>
      <w:lvlJc w:val="left"/>
      <w:pPr>
        <w:tabs>
          <w:tab w:val="num" w:pos="5760"/>
        </w:tabs>
        <w:ind w:left="5760" w:hanging="360"/>
      </w:pPr>
    </w:lvl>
    <w:lvl w:ilvl="8" w:tplc="5A0604F4" w:tentative="1">
      <w:start w:val="1"/>
      <w:numFmt w:val="decimal"/>
      <w:lvlText w:val="%9."/>
      <w:lvlJc w:val="left"/>
      <w:pPr>
        <w:tabs>
          <w:tab w:val="num" w:pos="6480"/>
        </w:tabs>
        <w:ind w:left="6480" w:hanging="360"/>
      </w:pPr>
    </w:lvl>
  </w:abstractNum>
  <w:abstractNum w:abstractNumId="12" w15:restartNumberingAfterBreak="0">
    <w:nsid w:val="06797D45"/>
    <w:multiLevelType w:val="hybridMultilevel"/>
    <w:tmpl w:val="0A18BA9C"/>
    <w:lvl w:ilvl="0" w:tplc="94807848">
      <w:start w:val="1"/>
      <w:numFmt w:val="bullet"/>
      <w:lvlText w:val=""/>
      <w:lvlJc w:val="left"/>
      <w:pPr>
        <w:tabs>
          <w:tab w:val="num" w:pos="360"/>
        </w:tabs>
        <w:ind w:left="360" w:hanging="360"/>
      </w:pPr>
      <w:rPr>
        <w:rFonts w:ascii="Wingdings 3" w:hAnsi="Wingdings 3" w:hint="default"/>
        <w:sz w:val="24"/>
        <w:szCs w:val="24"/>
      </w:rPr>
    </w:lvl>
    <w:lvl w:ilvl="1" w:tplc="E3D6454C" w:tentative="1">
      <w:start w:val="1"/>
      <w:numFmt w:val="bullet"/>
      <w:lvlText w:val=""/>
      <w:lvlJc w:val="left"/>
      <w:pPr>
        <w:tabs>
          <w:tab w:val="num" w:pos="1440"/>
        </w:tabs>
        <w:ind w:left="1440" w:hanging="360"/>
      </w:pPr>
      <w:rPr>
        <w:rFonts w:ascii="Wingdings 3" w:hAnsi="Wingdings 3" w:hint="default"/>
      </w:rPr>
    </w:lvl>
    <w:lvl w:ilvl="2" w:tplc="EBCC889A" w:tentative="1">
      <w:start w:val="1"/>
      <w:numFmt w:val="bullet"/>
      <w:lvlText w:val=""/>
      <w:lvlJc w:val="left"/>
      <w:pPr>
        <w:tabs>
          <w:tab w:val="num" w:pos="2160"/>
        </w:tabs>
        <w:ind w:left="2160" w:hanging="360"/>
      </w:pPr>
      <w:rPr>
        <w:rFonts w:ascii="Wingdings 3" w:hAnsi="Wingdings 3" w:hint="default"/>
      </w:rPr>
    </w:lvl>
    <w:lvl w:ilvl="3" w:tplc="0AA6042C" w:tentative="1">
      <w:start w:val="1"/>
      <w:numFmt w:val="bullet"/>
      <w:lvlText w:val=""/>
      <w:lvlJc w:val="left"/>
      <w:pPr>
        <w:tabs>
          <w:tab w:val="num" w:pos="2880"/>
        </w:tabs>
        <w:ind w:left="2880" w:hanging="360"/>
      </w:pPr>
      <w:rPr>
        <w:rFonts w:ascii="Wingdings 3" w:hAnsi="Wingdings 3" w:hint="default"/>
      </w:rPr>
    </w:lvl>
    <w:lvl w:ilvl="4" w:tplc="86C84F0E" w:tentative="1">
      <w:start w:val="1"/>
      <w:numFmt w:val="bullet"/>
      <w:lvlText w:val=""/>
      <w:lvlJc w:val="left"/>
      <w:pPr>
        <w:tabs>
          <w:tab w:val="num" w:pos="3600"/>
        </w:tabs>
        <w:ind w:left="3600" w:hanging="360"/>
      </w:pPr>
      <w:rPr>
        <w:rFonts w:ascii="Wingdings 3" w:hAnsi="Wingdings 3" w:hint="default"/>
      </w:rPr>
    </w:lvl>
    <w:lvl w:ilvl="5" w:tplc="315CDC40" w:tentative="1">
      <w:start w:val="1"/>
      <w:numFmt w:val="bullet"/>
      <w:lvlText w:val=""/>
      <w:lvlJc w:val="left"/>
      <w:pPr>
        <w:tabs>
          <w:tab w:val="num" w:pos="4320"/>
        </w:tabs>
        <w:ind w:left="4320" w:hanging="360"/>
      </w:pPr>
      <w:rPr>
        <w:rFonts w:ascii="Wingdings 3" w:hAnsi="Wingdings 3" w:hint="default"/>
      </w:rPr>
    </w:lvl>
    <w:lvl w:ilvl="6" w:tplc="1EF291CA" w:tentative="1">
      <w:start w:val="1"/>
      <w:numFmt w:val="bullet"/>
      <w:lvlText w:val=""/>
      <w:lvlJc w:val="left"/>
      <w:pPr>
        <w:tabs>
          <w:tab w:val="num" w:pos="5040"/>
        </w:tabs>
        <w:ind w:left="5040" w:hanging="360"/>
      </w:pPr>
      <w:rPr>
        <w:rFonts w:ascii="Wingdings 3" w:hAnsi="Wingdings 3" w:hint="default"/>
      </w:rPr>
    </w:lvl>
    <w:lvl w:ilvl="7" w:tplc="771E3ED8" w:tentative="1">
      <w:start w:val="1"/>
      <w:numFmt w:val="bullet"/>
      <w:lvlText w:val=""/>
      <w:lvlJc w:val="left"/>
      <w:pPr>
        <w:tabs>
          <w:tab w:val="num" w:pos="5760"/>
        </w:tabs>
        <w:ind w:left="5760" w:hanging="360"/>
      </w:pPr>
      <w:rPr>
        <w:rFonts w:ascii="Wingdings 3" w:hAnsi="Wingdings 3" w:hint="default"/>
      </w:rPr>
    </w:lvl>
    <w:lvl w:ilvl="8" w:tplc="5994EE9E"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18A22DB5"/>
    <w:multiLevelType w:val="hybridMultilevel"/>
    <w:tmpl w:val="3D2E7732"/>
    <w:lvl w:ilvl="0" w:tplc="C87AA8D0">
      <w:start w:val="1"/>
      <w:numFmt w:val="bullet"/>
      <w:lvlText w:val=""/>
      <w:lvlJc w:val="left"/>
      <w:pPr>
        <w:ind w:left="450" w:hanging="360"/>
      </w:pPr>
      <w:rPr>
        <w:rFonts w:ascii="Wingdings 3" w:hAnsi="Wingdings 3"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1D8416E2"/>
    <w:multiLevelType w:val="hybridMultilevel"/>
    <w:tmpl w:val="130882B8"/>
    <w:lvl w:ilvl="0" w:tplc="41B4FD9E">
      <w:start w:val="1"/>
      <w:numFmt w:val="bullet"/>
      <w:lvlText w:val="•"/>
      <w:lvlJc w:val="left"/>
      <w:pPr>
        <w:tabs>
          <w:tab w:val="num" w:pos="720"/>
        </w:tabs>
        <w:ind w:left="720" w:hanging="360"/>
      </w:pPr>
      <w:rPr>
        <w:rFonts w:ascii="Arial" w:hAnsi="Arial" w:hint="default"/>
      </w:rPr>
    </w:lvl>
    <w:lvl w:ilvl="1" w:tplc="46464348" w:tentative="1">
      <w:start w:val="1"/>
      <w:numFmt w:val="bullet"/>
      <w:lvlText w:val="•"/>
      <w:lvlJc w:val="left"/>
      <w:pPr>
        <w:tabs>
          <w:tab w:val="num" w:pos="1440"/>
        </w:tabs>
        <w:ind w:left="1440" w:hanging="360"/>
      </w:pPr>
      <w:rPr>
        <w:rFonts w:ascii="Arial" w:hAnsi="Arial" w:hint="default"/>
      </w:rPr>
    </w:lvl>
    <w:lvl w:ilvl="2" w:tplc="7EC24252" w:tentative="1">
      <w:start w:val="1"/>
      <w:numFmt w:val="bullet"/>
      <w:lvlText w:val="•"/>
      <w:lvlJc w:val="left"/>
      <w:pPr>
        <w:tabs>
          <w:tab w:val="num" w:pos="2160"/>
        </w:tabs>
        <w:ind w:left="2160" w:hanging="360"/>
      </w:pPr>
      <w:rPr>
        <w:rFonts w:ascii="Arial" w:hAnsi="Arial" w:hint="default"/>
      </w:rPr>
    </w:lvl>
    <w:lvl w:ilvl="3" w:tplc="AEF0BBB4" w:tentative="1">
      <w:start w:val="1"/>
      <w:numFmt w:val="bullet"/>
      <w:lvlText w:val="•"/>
      <w:lvlJc w:val="left"/>
      <w:pPr>
        <w:tabs>
          <w:tab w:val="num" w:pos="2880"/>
        </w:tabs>
        <w:ind w:left="2880" w:hanging="360"/>
      </w:pPr>
      <w:rPr>
        <w:rFonts w:ascii="Arial" w:hAnsi="Arial" w:hint="default"/>
      </w:rPr>
    </w:lvl>
    <w:lvl w:ilvl="4" w:tplc="57501A8C" w:tentative="1">
      <w:start w:val="1"/>
      <w:numFmt w:val="bullet"/>
      <w:lvlText w:val="•"/>
      <w:lvlJc w:val="left"/>
      <w:pPr>
        <w:tabs>
          <w:tab w:val="num" w:pos="3600"/>
        </w:tabs>
        <w:ind w:left="3600" w:hanging="360"/>
      </w:pPr>
      <w:rPr>
        <w:rFonts w:ascii="Arial" w:hAnsi="Arial" w:hint="default"/>
      </w:rPr>
    </w:lvl>
    <w:lvl w:ilvl="5" w:tplc="AB10FDFC" w:tentative="1">
      <w:start w:val="1"/>
      <w:numFmt w:val="bullet"/>
      <w:lvlText w:val="•"/>
      <w:lvlJc w:val="left"/>
      <w:pPr>
        <w:tabs>
          <w:tab w:val="num" w:pos="4320"/>
        </w:tabs>
        <w:ind w:left="4320" w:hanging="360"/>
      </w:pPr>
      <w:rPr>
        <w:rFonts w:ascii="Arial" w:hAnsi="Arial" w:hint="default"/>
      </w:rPr>
    </w:lvl>
    <w:lvl w:ilvl="6" w:tplc="4BE4DF42" w:tentative="1">
      <w:start w:val="1"/>
      <w:numFmt w:val="bullet"/>
      <w:lvlText w:val="•"/>
      <w:lvlJc w:val="left"/>
      <w:pPr>
        <w:tabs>
          <w:tab w:val="num" w:pos="5040"/>
        </w:tabs>
        <w:ind w:left="5040" w:hanging="360"/>
      </w:pPr>
      <w:rPr>
        <w:rFonts w:ascii="Arial" w:hAnsi="Arial" w:hint="default"/>
      </w:rPr>
    </w:lvl>
    <w:lvl w:ilvl="7" w:tplc="77A09DB2" w:tentative="1">
      <w:start w:val="1"/>
      <w:numFmt w:val="bullet"/>
      <w:lvlText w:val="•"/>
      <w:lvlJc w:val="left"/>
      <w:pPr>
        <w:tabs>
          <w:tab w:val="num" w:pos="5760"/>
        </w:tabs>
        <w:ind w:left="5760" w:hanging="360"/>
      </w:pPr>
      <w:rPr>
        <w:rFonts w:ascii="Arial" w:hAnsi="Arial" w:hint="default"/>
      </w:rPr>
    </w:lvl>
    <w:lvl w:ilvl="8" w:tplc="2A78AEF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2EA2975"/>
    <w:multiLevelType w:val="hybridMultilevel"/>
    <w:tmpl w:val="7076E18C"/>
    <w:lvl w:ilvl="0" w:tplc="4D448724">
      <w:start w:val="1"/>
      <w:numFmt w:val="bullet"/>
      <w:lvlText w:val="•"/>
      <w:lvlJc w:val="left"/>
      <w:pPr>
        <w:tabs>
          <w:tab w:val="num" w:pos="720"/>
        </w:tabs>
        <w:ind w:left="720" w:hanging="360"/>
      </w:pPr>
      <w:rPr>
        <w:rFonts w:ascii="Arial" w:hAnsi="Arial" w:hint="default"/>
      </w:rPr>
    </w:lvl>
    <w:lvl w:ilvl="1" w:tplc="012C38DC" w:tentative="1">
      <w:start w:val="1"/>
      <w:numFmt w:val="bullet"/>
      <w:lvlText w:val="•"/>
      <w:lvlJc w:val="left"/>
      <w:pPr>
        <w:tabs>
          <w:tab w:val="num" w:pos="1440"/>
        </w:tabs>
        <w:ind w:left="1440" w:hanging="360"/>
      </w:pPr>
      <w:rPr>
        <w:rFonts w:ascii="Arial" w:hAnsi="Arial" w:hint="default"/>
      </w:rPr>
    </w:lvl>
    <w:lvl w:ilvl="2" w:tplc="9A02C046" w:tentative="1">
      <w:start w:val="1"/>
      <w:numFmt w:val="bullet"/>
      <w:lvlText w:val="•"/>
      <w:lvlJc w:val="left"/>
      <w:pPr>
        <w:tabs>
          <w:tab w:val="num" w:pos="2160"/>
        </w:tabs>
        <w:ind w:left="2160" w:hanging="360"/>
      </w:pPr>
      <w:rPr>
        <w:rFonts w:ascii="Arial" w:hAnsi="Arial" w:hint="default"/>
      </w:rPr>
    </w:lvl>
    <w:lvl w:ilvl="3" w:tplc="D29E950A" w:tentative="1">
      <w:start w:val="1"/>
      <w:numFmt w:val="bullet"/>
      <w:lvlText w:val="•"/>
      <w:lvlJc w:val="left"/>
      <w:pPr>
        <w:tabs>
          <w:tab w:val="num" w:pos="2880"/>
        </w:tabs>
        <w:ind w:left="2880" w:hanging="360"/>
      </w:pPr>
      <w:rPr>
        <w:rFonts w:ascii="Arial" w:hAnsi="Arial" w:hint="default"/>
      </w:rPr>
    </w:lvl>
    <w:lvl w:ilvl="4" w:tplc="159E9DFE" w:tentative="1">
      <w:start w:val="1"/>
      <w:numFmt w:val="bullet"/>
      <w:lvlText w:val="•"/>
      <w:lvlJc w:val="left"/>
      <w:pPr>
        <w:tabs>
          <w:tab w:val="num" w:pos="3600"/>
        </w:tabs>
        <w:ind w:left="3600" w:hanging="360"/>
      </w:pPr>
      <w:rPr>
        <w:rFonts w:ascii="Arial" w:hAnsi="Arial" w:hint="default"/>
      </w:rPr>
    </w:lvl>
    <w:lvl w:ilvl="5" w:tplc="92BCA02A" w:tentative="1">
      <w:start w:val="1"/>
      <w:numFmt w:val="bullet"/>
      <w:lvlText w:val="•"/>
      <w:lvlJc w:val="left"/>
      <w:pPr>
        <w:tabs>
          <w:tab w:val="num" w:pos="4320"/>
        </w:tabs>
        <w:ind w:left="4320" w:hanging="360"/>
      </w:pPr>
      <w:rPr>
        <w:rFonts w:ascii="Arial" w:hAnsi="Arial" w:hint="default"/>
      </w:rPr>
    </w:lvl>
    <w:lvl w:ilvl="6" w:tplc="F144701A" w:tentative="1">
      <w:start w:val="1"/>
      <w:numFmt w:val="bullet"/>
      <w:lvlText w:val="•"/>
      <w:lvlJc w:val="left"/>
      <w:pPr>
        <w:tabs>
          <w:tab w:val="num" w:pos="5040"/>
        </w:tabs>
        <w:ind w:left="5040" w:hanging="360"/>
      </w:pPr>
      <w:rPr>
        <w:rFonts w:ascii="Arial" w:hAnsi="Arial" w:hint="default"/>
      </w:rPr>
    </w:lvl>
    <w:lvl w:ilvl="7" w:tplc="287EE7BC" w:tentative="1">
      <w:start w:val="1"/>
      <w:numFmt w:val="bullet"/>
      <w:lvlText w:val="•"/>
      <w:lvlJc w:val="left"/>
      <w:pPr>
        <w:tabs>
          <w:tab w:val="num" w:pos="5760"/>
        </w:tabs>
        <w:ind w:left="5760" w:hanging="360"/>
      </w:pPr>
      <w:rPr>
        <w:rFonts w:ascii="Arial" w:hAnsi="Arial" w:hint="default"/>
      </w:rPr>
    </w:lvl>
    <w:lvl w:ilvl="8" w:tplc="B36EF1A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63F70E0"/>
    <w:multiLevelType w:val="hybridMultilevel"/>
    <w:tmpl w:val="D5584462"/>
    <w:lvl w:ilvl="0" w:tplc="CFA81756">
      <w:start w:val="1"/>
      <w:numFmt w:val="bullet"/>
      <w:lvlText w:val=""/>
      <w:lvlJc w:val="left"/>
      <w:pPr>
        <w:ind w:left="1080" w:hanging="360"/>
      </w:pPr>
      <w:rPr>
        <w:rFonts w:ascii="Wingdings" w:hAnsi="Wingdings"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C03ED0"/>
    <w:multiLevelType w:val="hybridMultilevel"/>
    <w:tmpl w:val="DE4E04FE"/>
    <w:lvl w:ilvl="0" w:tplc="D9147AA0">
      <w:start w:val="1"/>
      <w:numFmt w:val="decimal"/>
      <w:lvlText w:val="%1)"/>
      <w:lvlJc w:val="left"/>
      <w:pPr>
        <w:tabs>
          <w:tab w:val="num" w:pos="360"/>
        </w:tabs>
        <w:ind w:left="360" w:hanging="360"/>
      </w:pPr>
    </w:lvl>
    <w:lvl w:ilvl="1" w:tplc="EF9CDFF6" w:tentative="1">
      <w:start w:val="1"/>
      <w:numFmt w:val="decimal"/>
      <w:lvlText w:val="%2)"/>
      <w:lvlJc w:val="left"/>
      <w:pPr>
        <w:tabs>
          <w:tab w:val="num" w:pos="1080"/>
        </w:tabs>
        <w:ind w:left="1080" w:hanging="360"/>
      </w:pPr>
    </w:lvl>
    <w:lvl w:ilvl="2" w:tplc="66880B82" w:tentative="1">
      <w:start w:val="1"/>
      <w:numFmt w:val="decimal"/>
      <w:lvlText w:val="%3)"/>
      <w:lvlJc w:val="left"/>
      <w:pPr>
        <w:tabs>
          <w:tab w:val="num" w:pos="1800"/>
        </w:tabs>
        <w:ind w:left="1800" w:hanging="360"/>
      </w:pPr>
    </w:lvl>
    <w:lvl w:ilvl="3" w:tplc="EF1E032A" w:tentative="1">
      <w:start w:val="1"/>
      <w:numFmt w:val="decimal"/>
      <w:lvlText w:val="%4)"/>
      <w:lvlJc w:val="left"/>
      <w:pPr>
        <w:tabs>
          <w:tab w:val="num" w:pos="2520"/>
        </w:tabs>
        <w:ind w:left="2520" w:hanging="360"/>
      </w:pPr>
    </w:lvl>
    <w:lvl w:ilvl="4" w:tplc="C9AC4984" w:tentative="1">
      <w:start w:val="1"/>
      <w:numFmt w:val="decimal"/>
      <w:lvlText w:val="%5)"/>
      <w:lvlJc w:val="left"/>
      <w:pPr>
        <w:tabs>
          <w:tab w:val="num" w:pos="3240"/>
        </w:tabs>
        <w:ind w:left="3240" w:hanging="360"/>
      </w:pPr>
    </w:lvl>
    <w:lvl w:ilvl="5" w:tplc="BD888B8E" w:tentative="1">
      <w:start w:val="1"/>
      <w:numFmt w:val="decimal"/>
      <w:lvlText w:val="%6)"/>
      <w:lvlJc w:val="left"/>
      <w:pPr>
        <w:tabs>
          <w:tab w:val="num" w:pos="3960"/>
        </w:tabs>
        <w:ind w:left="3960" w:hanging="360"/>
      </w:pPr>
    </w:lvl>
    <w:lvl w:ilvl="6" w:tplc="344806E0" w:tentative="1">
      <w:start w:val="1"/>
      <w:numFmt w:val="decimal"/>
      <w:lvlText w:val="%7)"/>
      <w:lvlJc w:val="left"/>
      <w:pPr>
        <w:tabs>
          <w:tab w:val="num" w:pos="4680"/>
        </w:tabs>
        <w:ind w:left="4680" w:hanging="360"/>
      </w:pPr>
    </w:lvl>
    <w:lvl w:ilvl="7" w:tplc="0AAE3812" w:tentative="1">
      <w:start w:val="1"/>
      <w:numFmt w:val="decimal"/>
      <w:lvlText w:val="%8)"/>
      <w:lvlJc w:val="left"/>
      <w:pPr>
        <w:tabs>
          <w:tab w:val="num" w:pos="5400"/>
        </w:tabs>
        <w:ind w:left="5400" w:hanging="360"/>
      </w:pPr>
    </w:lvl>
    <w:lvl w:ilvl="8" w:tplc="8670DDC8" w:tentative="1">
      <w:start w:val="1"/>
      <w:numFmt w:val="decimal"/>
      <w:lvlText w:val="%9)"/>
      <w:lvlJc w:val="left"/>
      <w:pPr>
        <w:tabs>
          <w:tab w:val="num" w:pos="6120"/>
        </w:tabs>
        <w:ind w:left="6120" w:hanging="360"/>
      </w:pPr>
    </w:lvl>
  </w:abstractNum>
  <w:abstractNum w:abstractNumId="18" w15:restartNumberingAfterBreak="0">
    <w:nsid w:val="2C71194C"/>
    <w:multiLevelType w:val="hybridMultilevel"/>
    <w:tmpl w:val="46DA8D84"/>
    <w:lvl w:ilvl="0" w:tplc="7BF0019E">
      <w:start w:val="1"/>
      <w:numFmt w:val="bullet"/>
      <w:lvlText w:val=""/>
      <w:lvlJc w:val="left"/>
      <w:pPr>
        <w:ind w:left="1080" w:hanging="360"/>
      </w:pPr>
      <w:rPr>
        <w:rFonts w:ascii="Wingdings" w:hAnsi="Wingdings"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864320"/>
    <w:multiLevelType w:val="hybridMultilevel"/>
    <w:tmpl w:val="2676CC5C"/>
    <w:lvl w:ilvl="0" w:tplc="6BD07FB6">
      <w:start w:val="1"/>
      <w:numFmt w:val="bullet"/>
      <w:lvlText w:val=""/>
      <w:lvlJc w:val="left"/>
      <w:pPr>
        <w:ind w:left="1080" w:hanging="360"/>
      </w:pPr>
      <w:rPr>
        <w:rFonts w:ascii="Wingdings" w:hAnsi="Wingdings"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5C444F"/>
    <w:multiLevelType w:val="hybridMultilevel"/>
    <w:tmpl w:val="4D8A248E"/>
    <w:lvl w:ilvl="0" w:tplc="A08CAA82">
      <w:start w:val="1"/>
      <w:numFmt w:val="bullet"/>
      <w:lvlText w:val=""/>
      <w:lvlJc w:val="left"/>
      <w:pPr>
        <w:ind w:left="1080" w:hanging="360"/>
      </w:pPr>
      <w:rPr>
        <w:rFonts w:ascii="Wingdings" w:hAnsi="Wingdings"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77256CF"/>
    <w:multiLevelType w:val="hybridMultilevel"/>
    <w:tmpl w:val="18782664"/>
    <w:lvl w:ilvl="0" w:tplc="342E20A6">
      <w:start w:val="1"/>
      <w:numFmt w:val="bullet"/>
      <w:lvlText w:val=""/>
      <w:lvlJc w:val="left"/>
      <w:pPr>
        <w:ind w:left="1080" w:hanging="360"/>
      </w:pPr>
      <w:rPr>
        <w:rFonts w:ascii="Wingdings" w:hAnsi="Wingdings"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9024381"/>
    <w:multiLevelType w:val="hybridMultilevel"/>
    <w:tmpl w:val="FFC26AB8"/>
    <w:lvl w:ilvl="0" w:tplc="94807848">
      <w:start w:val="1"/>
      <w:numFmt w:val="bullet"/>
      <w:lvlText w:val=""/>
      <w:lvlJc w:val="left"/>
      <w:pPr>
        <w:ind w:left="360" w:hanging="360"/>
      </w:pPr>
      <w:rPr>
        <w:rFonts w:ascii="Wingdings 3" w:hAnsi="Wingdings 3"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AA20F8D"/>
    <w:multiLevelType w:val="hybridMultilevel"/>
    <w:tmpl w:val="05D2C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EF6D1B"/>
    <w:multiLevelType w:val="hybridMultilevel"/>
    <w:tmpl w:val="13726526"/>
    <w:lvl w:ilvl="0" w:tplc="BC0E126C">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4D002F8C"/>
    <w:multiLevelType w:val="hybridMultilevel"/>
    <w:tmpl w:val="ADE80DB6"/>
    <w:lvl w:ilvl="0" w:tplc="D9147AA0">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4E8F0E5F"/>
    <w:multiLevelType w:val="hybridMultilevel"/>
    <w:tmpl w:val="C5362562"/>
    <w:lvl w:ilvl="0" w:tplc="85D2598C">
      <w:start w:val="1"/>
      <w:numFmt w:val="bullet"/>
      <w:lvlText w:val=""/>
      <w:lvlJc w:val="left"/>
      <w:pPr>
        <w:ind w:left="1080" w:hanging="360"/>
      </w:pPr>
      <w:rPr>
        <w:rFonts w:ascii="Wingdings" w:hAnsi="Wingdings"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2DE4880"/>
    <w:multiLevelType w:val="hybridMultilevel"/>
    <w:tmpl w:val="45C4FBF0"/>
    <w:lvl w:ilvl="0" w:tplc="467EAABA">
      <w:start w:val="1"/>
      <w:numFmt w:val="decimal"/>
      <w:lvlText w:val="%1."/>
      <w:lvlJc w:val="left"/>
      <w:pPr>
        <w:tabs>
          <w:tab w:val="num" w:pos="450"/>
        </w:tabs>
        <w:ind w:left="450" w:hanging="360"/>
      </w:pPr>
      <w:rPr>
        <w:rFonts w:hint="default"/>
      </w:rPr>
    </w:lvl>
    <w:lvl w:ilvl="1" w:tplc="DB166678" w:tentative="1">
      <w:start w:val="1"/>
      <w:numFmt w:val="decimal"/>
      <w:lvlText w:val="%2."/>
      <w:lvlJc w:val="left"/>
      <w:pPr>
        <w:tabs>
          <w:tab w:val="num" w:pos="1170"/>
        </w:tabs>
        <w:ind w:left="1170" w:hanging="360"/>
      </w:pPr>
    </w:lvl>
    <w:lvl w:ilvl="2" w:tplc="9EDCF768" w:tentative="1">
      <w:start w:val="1"/>
      <w:numFmt w:val="decimal"/>
      <w:lvlText w:val="%3."/>
      <w:lvlJc w:val="left"/>
      <w:pPr>
        <w:tabs>
          <w:tab w:val="num" w:pos="1890"/>
        </w:tabs>
        <w:ind w:left="1890" w:hanging="360"/>
      </w:pPr>
    </w:lvl>
    <w:lvl w:ilvl="3" w:tplc="D5C2FC32" w:tentative="1">
      <w:start w:val="1"/>
      <w:numFmt w:val="decimal"/>
      <w:lvlText w:val="%4."/>
      <w:lvlJc w:val="left"/>
      <w:pPr>
        <w:tabs>
          <w:tab w:val="num" w:pos="2610"/>
        </w:tabs>
        <w:ind w:left="2610" w:hanging="360"/>
      </w:pPr>
    </w:lvl>
    <w:lvl w:ilvl="4" w:tplc="CEA2B39C" w:tentative="1">
      <w:start w:val="1"/>
      <w:numFmt w:val="decimal"/>
      <w:lvlText w:val="%5."/>
      <w:lvlJc w:val="left"/>
      <w:pPr>
        <w:tabs>
          <w:tab w:val="num" w:pos="3330"/>
        </w:tabs>
        <w:ind w:left="3330" w:hanging="360"/>
      </w:pPr>
    </w:lvl>
    <w:lvl w:ilvl="5" w:tplc="0758156E" w:tentative="1">
      <w:start w:val="1"/>
      <w:numFmt w:val="decimal"/>
      <w:lvlText w:val="%6."/>
      <w:lvlJc w:val="left"/>
      <w:pPr>
        <w:tabs>
          <w:tab w:val="num" w:pos="4050"/>
        </w:tabs>
        <w:ind w:left="4050" w:hanging="360"/>
      </w:pPr>
    </w:lvl>
    <w:lvl w:ilvl="6" w:tplc="69B4B9DA" w:tentative="1">
      <w:start w:val="1"/>
      <w:numFmt w:val="decimal"/>
      <w:lvlText w:val="%7."/>
      <w:lvlJc w:val="left"/>
      <w:pPr>
        <w:tabs>
          <w:tab w:val="num" w:pos="4770"/>
        </w:tabs>
        <w:ind w:left="4770" w:hanging="360"/>
      </w:pPr>
    </w:lvl>
    <w:lvl w:ilvl="7" w:tplc="64CC4526" w:tentative="1">
      <w:start w:val="1"/>
      <w:numFmt w:val="decimal"/>
      <w:lvlText w:val="%8."/>
      <w:lvlJc w:val="left"/>
      <w:pPr>
        <w:tabs>
          <w:tab w:val="num" w:pos="5490"/>
        </w:tabs>
        <w:ind w:left="5490" w:hanging="360"/>
      </w:pPr>
    </w:lvl>
    <w:lvl w:ilvl="8" w:tplc="5A0604F4" w:tentative="1">
      <w:start w:val="1"/>
      <w:numFmt w:val="decimal"/>
      <w:lvlText w:val="%9."/>
      <w:lvlJc w:val="left"/>
      <w:pPr>
        <w:tabs>
          <w:tab w:val="num" w:pos="6210"/>
        </w:tabs>
        <w:ind w:left="6210" w:hanging="360"/>
      </w:pPr>
    </w:lvl>
  </w:abstractNum>
  <w:abstractNum w:abstractNumId="28" w15:restartNumberingAfterBreak="0">
    <w:nsid w:val="5C502182"/>
    <w:multiLevelType w:val="hybridMultilevel"/>
    <w:tmpl w:val="6E7ACB1E"/>
    <w:lvl w:ilvl="0" w:tplc="D9147A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4B2358"/>
    <w:multiLevelType w:val="hybridMultilevel"/>
    <w:tmpl w:val="297CCC86"/>
    <w:lvl w:ilvl="0" w:tplc="E7FE9C18">
      <w:start w:val="1"/>
      <w:numFmt w:val="decimal"/>
      <w:lvlText w:val="%1."/>
      <w:lvlJc w:val="left"/>
      <w:pPr>
        <w:ind w:left="54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8566C3"/>
    <w:multiLevelType w:val="hybridMultilevel"/>
    <w:tmpl w:val="0824A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7540CC"/>
    <w:multiLevelType w:val="hybridMultilevel"/>
    <w:tmpl w:val="77C42C26"/>
    <w:lvl w:ilvl="0" w:tplc="DE6A3E5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AF6DAE"/>
    <w:multiLevelType w:val="hybridMultilevel"/>
    <w:tmpl w:val="0B38C5FA"/>
    <w:lvl w:ilvl="0" w:tplc="D9147A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A06F07"/>
    <w:multiLevelType w:val="hybridMultilevel"/>
    <w:tmpl w:val="3844F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AD57AC"/>
    <w:multiLevelType w:val="hybridMultilevel"/>
    <w:tmpl w:val="1536066A"/>
    <w:lvl w:ilvl="0" w:tplc="59823F66">
      <w:start w:val="1"/>
      <w:numFmt w:val="bullet"/>
      <w:lvlText w:val=""/>
      <w:lvlJc w:val="left"/>
      <w:pPr>
        <w:ind w:left="1080" w:hanging="360"/>
      </w:pPr>
      <w:rPr>
        <w:rFonts w:ascii="Wingdings" w:hAnsi="Wingdings"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23718A"/>
    <w:multiLevelType w:val="hybridMultilevel"/>
    <w:tmpl w:val="CB66C68E"/>
    <w:lvl w:ilvl="0" w:tplc="BF98CC72">
      <w:start w:val="2"/>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6AF74BDE"/>
    <w:multiLevelType w:val="hybridMultilevel"/>
    <w:tmpl w:val="1178A9AE"/>
    <w:lvl w:ilvl="0" w:tplc="27C4FBF4">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9F4633"/>
    <w:multiLevelType w:val="hybridMultilevel"/>
    <w:tmpl w:val="ACE42B4C"/>
    <w:lvl w:ilvl="0" w:tplc="4E2A1470">
      <w:start w:val="1"/>
      <w:numFmt w:val="bullet"/>
      <w:lvlText w:val=""/>
      <w:lvlJc w:val="left"/>
      <w:pPr>
        <w:ind w:left="1080" w:hanging="360"/>
      </w:pPr>
      <w:rPr>
        <w:rFonts w:ascii="Wingdings" w:hAnsi="Wingdings" w:hint="default"/>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7663DC"/>
    <w:multiLevelType w:val="hybridMultilevel"/>
    <w:tmpl w:val="896A4CA0"/>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2"/>
  </w:num>
  <w:num w:numId="13">
    <w:abstractNumId w:val="17"/>
  </w:num>
  <w:num w:numId="14">
    <w:abstractNumId w:val="11"/>
  </w:num>
  <w:num w:numId="15">
    <w:abstractNumId w:val="27"/>
  </w:num>
  <w:num w:numId="16">
    <w:abstractNumId w:val="33"/>
  </w:num>
  <w:num w:numId="17">
    <w:abstractNumId w:val="36"/>
  </w:num>
  <w:num w:numId="18">
    <w:abstractNumId w:val="37"/>
  </w:num>
  <w:num w:numId="19">
    <w:abstractNumId w:val="16"/>
  </w:num>
  <w:num w:numId="20">
    <w:abstractNumId w:val="21"/>
  </w:num>
  <w:num w:numId="21">
    <w:abstractNumId w:val="18"/>
  </w:num>
  <w:num w:numId="22">
    <w:abstractNumId w:val="34"/>
  </w:num>
  <w:num w:numId="23">
    <w:abstractNumId w:val="19"/>
  </w:num>
  <w:num w:numId="24">
    <w:abstractNumId w:val="20"/>
  </w:num>
  <w:num w:numId="25">
    <w:abstractNumId w:val="26"/>
  </w:num>
  <w:num w:numId="26">
    <w:abstractNumId w:val="29"/>
  </w:num>
  <w:num w:numId="27">
    <w:abstractNumId w:val="35"/>
  </w:num>
  <w:num w:numId="28">
    <w:abstractNumId w:val="31"/>
  </w:num>
  <w:num w:numId="29">
    <w:abstractNumId w:val="32"/>
  </w:num>
  <w:num w:numId="30">
    <w:abstractNumId w:val="28"/>
  </w:num>
  <w:num w:numId="31">
    <w:abstractNumId w:val="25"/>
  </w:num>
  <w:num w:numId="32">
    <w:abstractNumId w:val="24"/>
  </w:num>
  <w:num w:numId="33">
    <w:abstractNumId w:val="13"/>
  </w:num>
  <w:num w:numId="34">
    <w:abstractNumId w:val="22"/>
  </w:num>
  <w:num w:numId="35">
    <w:abstractNumId w:val="30"/>
  </w:num>
  <w:num w:numId="36">
    <w:abstractNumId w:val="23"/>
  </w:num>
  <w:num w:numId="37">
    <w:abstractNumId w:val="38"/>
  </w:num>
  <w:num w:numId="38">
    <w:abstractNumId w:val="1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QytrQwMjc2trAwNTZQ0lEKTi0uzszPAykwrAUArN1aBywAAAA="/>
  </w:docVars>
  <w:rsids>
    <w:rsidRoot w:val="00F20F78"/>
    <w:rsid w:val="00004EAC"/>
    <w:rsid w:val="00007399"/>
    <w:rsid w:val="00010FD5"/>
    <w:rsid w:val="00013271"/>
    <w:rsid w:val="00013F14"/>
    <w:rsid w:val="000152D5"/>
    <w:rsid w:val="0002404C"/>
    <w:rsid w:val="000349A2"/>
    <w:rsid w:val="00034AA7"/>
    <w:rsid w:val="00035BD0"/>
    <w:rsid w:val="0003718A"/>
    <w:rsid w:val="00037A74"/>
    <w:rsid w:val="000423A9"/>
    <w:rsid w:val="000517E9"/>
    <w:rsid w:val="0006180A"/>
    <w:rsid w:val="0006344B"/>
    <w:rsid w:val="0006596C"/>
    <w:rsid w:val="000678A5"/>
    <w:rsid w:val="00072B0B"/>
    <w:rsid w:val="00075949"/>
    <w:rsid w:val="000779B8"/>
    <w:rsid w:val="00094803"/>
    <w:rsid w:val="000958EC"/>
    <w:rsid w:val="00097388"/>
    <w:rsid w:val="000A1A70"/>
    <w:rsid w:val="000A3603"/>
    <w:rsid w:val="000B3461"/>
    <w:rsid w:val="000B44AE"/>
    <w:rsid w:val="000B6BDC"/>
    <w:rsid w:val="000B6DAD"/>
    <w:rsid w:val="000C08BC"/>
    <w:rsid w:val="000C0B07"/>
    <w:rsid w:val="000C0EDB"/>
    <w:rsid w:val="000C5DAC"/>
    <w:rsid w:val="000C6C5F"/>
    <w:rsid w:val="000C78C6"/>
    <w:rsid w:val="000C7C77"/>
    <w:rsid w:val="000D6497"/>
    <w:rsid w:val="000E1354"/>
    <w:rsid w:val="000E7120"/>
    <w:rsid w:val="000E77DF"/>
    <w:rsid w:val="000F56D5"/>
    <w:rsid w:val="000F7195"/>
    <w:rsid w:val="00101E0D"/>
    <w:rsid w:val="001048B6"/>
    <w:rsid w:val="00105EC6"/>
    <w:rsid w:val="00111650"/>
    <w:rsid w:val="0011260F"/>
    <w:rsid w:val="00117694"/>
    <w:rsid w:val="0012105C"/>
    <w:rsid w:val="00124064"/>
    <w:rsid w:val="00125A2D"/>
    <w:rsid w:val="001304B0"/>
    <w:rsid w:val="00130DE8"/>
    <w:rsid w:val="00132945"/>
    <w:rsid w:val="00133822"/>
    <w:rsid w:val="00142EF3"/>
    <w:rsid w:val="00144C8E"/>
    <w:rsid w:val="0015380F"/>
    <w:rsid w:val="00154B16"/>
    <w:rsid w:val="00163289"/>
    <w:rsid w:val="001700E7"/>
    <w:rsid w:val="00170D82"/>
    <w:rsid w:val="0017219B"/>
    <w:rsid w:val="00172D10"/>
    <w:rsid w:val="00173C8D"/>
    <w:rsid w:val="00174951"/>
    <w:rsid w:val="001769F2"/>
    <w:rsid w:val="0018040A"/>
    <w:rsid w:val="00181D61"/>
    <w:rsid w:val="00182361"/>
    <w:rsid w:val="0018316B"/>
    <w:rsid w:val="001849C6"/>
    <w:rsid w:val="00184E83"/>
    <w:rsid w:val="0019206F"/>
    <w:rsid w:val="00193EF4"/>
    <w:rsid w:val="001943D2"/>
    <w:rsid w:val="00194E56"/>
    <w:rsid w:val="00194F61"/>
    <w:rsid w:val="001A037C"/>
    <w:rsid w:val="001A084D"/>
    <w:rsid w:val="001A2155"/>
    <w:rsid w:val="001A4881"/>
    <w:rsid w:val="001A6643"/>
    <w:rsid w:val="001A7118"/>
    <w:rsid w:val="001B0F06"/>
    <w:rsid w:val="001B2586"/>
    <w:rsid w:val="001B2704"/>
    <w:rsid w:val="001B2F63"/>
    <w:rsid w:val="001C62C8"/>
    <w:rsid w:val="001C6F91"/>
    <w:rsid w:val="001D0445"/>
    <w:rsid w:val="001D4995"/>
    <w:rsid w:val="001D74FA"/>
    <w:rsid w:val="001D797C"/>
    <w:rsid w:val="001E2155"/>
    <w:rsid w:val="001F4888"/>
    <w:rsid w:val="00202812"/>
    <w:rsid w:val="002047B3"/>
    <w:rsid w:val="00210B84"/>
    <w:rsid w:val="00216118"/>
    <w:rsid w:val="002207FF"/>
    <w:rsid w:val="002255AC"/>
    <w:rsid w:val="00226FCE"/>
    <w:rsid w:val="002347D5"/>
    <w:rsid w:val="00241952"/>
    <w:rsid w:val="002429F4"/>
    <w:rsid w:val="002444E7"/>
    <w:rsid w:val="002447EC"/>
    <w:rsid w:val="00256BF4"/>
    <w:rsid w:val="00257B38"/>
    <w:rsid w:val="00260BC0"/>
    <w:rsid w:val="00260E5B"/>
    <w:rsid w:val="00261781"/>
    <w:rsid w:val="002617EE"/>
    <w:rsid w:val="00261924"/>
    <w:rsid w:val="00262904"/>
    <w:rsid w:val="00262A52"/>
    <w:rsid w:val="00265E18"/>
    <w:rsid w:val="002665C6"/>
    <w:rsid w:val="002669FC"/>
    <w:rsid w:val="00270A19"/>
    <w:rsid w:val="00271CEC"/>
    <w:rsid w:val="00275BC1"/>
    <w:rsid w:val="00277C4D"/>
    <w:rsid w:val="00283761"/>
    <w:rsid w:val="00290DE6"/>
    <w:rsid w:val="002918C8"/>
    <w:rsid w:val="00291FF3"/>
    <w:rsid w:val="0029475F"/>
    <w:rsid w:val="002A2E02"/>
    <w:rsid w:val="002A2FEE"/>
    <w:rsid w:val="002A798C"/>
    <w:rsid w:val="002B1946"/>
    <w:rsid w:val="002B6F73"/>
    <w:rsid w:val="002B7786"/>
    <w:rsid w:val="002C1317"/>
    <w:rsid w:val="002C14F5"/>
    <w:rsid w:val="002C2BBF"/>
    <w:rsid w:val="002D243B"/>
    <w:rsid w:val="002D3888"/>
    <w:rsid w:val="002D4A2E"/>
    <w:rsid w:val="002D6B33"/>
    <w:rsid w:val="002E1505"/>
    <w:rsid w:val="002E20F4"/>
    <w:rsid w:val="002E36DA"/>
    <w:rsid w:val="002E46C6"/>
    <w:rsid w:val="002F45CF"/>
    <w:rsid w:val="002F6453"/>
    <w:rsid w:val="00302691"/>
    <w:rsid w:val="00306273"/>
    <w:rsid w:val="003133A3"/>
    <w:rsid w:val="00314C95"/>
    <w:rsid w:val="00315919"/>
    <w:rsid w:val="003327D7"/>
    <w:rsid w:val="00335085"/>
    <w:rsid w:val="00340972"/>
    <w:rsid w:val="00341EA1"/>
    <w:rsid w:val="00351DCC"/>
    <w:rsid w:val="00353560"/>
    <w:rsid w:val="00361F5A"/>
    <w:rsid w:val="0036276B"/>
    <w:rsid w:val="003646ED"/>
    <w:rsid w:val="00364944"/>
    <w:rsid w:val="00365A7A"/>
    <w:rsid w:val="00373C1E"/>
    <w:rsid w:val="00374C02"/>
    <w:rsid w:val="0038009F"/>
    <w:rsid w:val="0038117D"/>
    <w:rsid w:val="00381FD9"/>
    <w:rsid w:val="00382DFB"/>
    <w:rsid w:val="00383334"/>
    <w:rsid w:val="00387363"/>
    <w:rsid w:val="00392751"/>
    <w:rsid w:val="00395486"/>
    <w:rsid w:val="00396428"/>
    <w:rsid w:val="003A1711"/>
    <w:rsid w:val="003A242A"/>
    <w:rsid w:val="003A2D75"/>
    <w:rsid w:val="003A58F4"/>
    <w:rsid w:val="003A5CE7"/>
    <w:rsid w:val="003B579A"/>
    <w:rsid w:val="003B74AF"/>
    <w:rsid w:val="003C0A38"/>
    <w:rsid w:val="003C21E5"/>
    <w:rsid w:val="003C6C1E"/>
    <w:rsid w:val="003D0305"/>
    <w:rsid w:val="003D0AC2"/>
    <w:rsid w:val="003D4F19"/>
    <w:rsid w:val="003D5A16"/>
    <w:rsid w:val="003E1F35"/>
    <w:rsid w:val="003F5848"/>
    <w:rsid w:val="00401D65"/>
    <w:rsid w:val="00402F5B"/>
    <w:rsid w:val="00424013"/>
    <w:rsid w:val="00426F60"/>
    <w:rsid w:val="00427125"/>
    <w:rsid w:val="004307F8"/>
    <w:rsid w:val="004400FB"/>
    <w:rsid w:val="004443B8"/>
    <w:rsid w:val="00445AFE"/>
    <w:rsid w:val="0045130F"/>
    <w:rsid w:val="00460F87"/>
    <w:rsid w:val="0046139C"/>
    <w:rsid w:val="004617CA"/>
    <w:rsid w:val="00463865"/>
    <w:rsid w:val="00463918"/>
    <w:rsid w:val="004673A1"/>
    <w:rsid w:val="00473363"/>
    <w:rsid w:val="00475E7F"/>
    <w:rsid w:val="00481FEF"/>
    <w:rsid w:val="00482A7F"/>
    <w:rsid w:val="00485339"/>
    <w:rsid w:val="00487742"/>
    <w:rsid w:val="004901DA"/>
    <w:rsid w:val="004905AD"/>
    <w:rsid w:val="00490AD8"/>
    <w:rsid w:val="00494F46"/>
    <w:rsid w:val="004965DD"/>
    <w:rsid w:val="00496B49"/>
    <w:rsid w:val="004A11B8"/>
    <w:rsid w:val="004A12F3"/>
    <w:rsid w:val="004A1D5B"/>
    <w:rsid w:val="004A1E85"/>
    <w:rsid w:val="004A557A"/>
    <w:rsid w:val="004A7DD6"/>
    <w:rsid w:val="004B1154"/>
    <w:rsid w:val="004B2EBA"/>
    <w:rsid w:val="004B46E9"/>
    <w:rsid w:val="004B4B8E"/>
    <w:rsid w:val="004B56E9"/>
    <w:rsid w:val="004C0943"/>
    <w:rsid w:val="004C1724"/>
    <w:rsid w:val="004C2A36"/>
    <w:rsid w:val="004C68A8"/>
    <w:rsid w:val="004D364C"/>
    <w:rsid w:val="004D79BC"/>
    <w:rsid w:val="004F17C0"/>
    <w:rsid w:val="004F53E9"/>
    <w:rsid w:val="004F5518"/>
    <w:rsid w:val="004F62F5"/>
    <w:rsid w:val="00505BF1"/>
    <w:rsid w:val="00505FE7"/>
    <w:rsid w:val="005061FD"/>
    <w:rsid w:val="00515A2C"/>
    <w:rsid w:val="0052098E"/>
    <w:rsid w:val="00521F71"/>
    <w:rsid w:val="0052399D"/>
    <w:rsid w:val="00523A29"/>
    <w:rsid w:val="00524E47"/>
    <w:rsid w:val="00530BD2"/>
    <w:rsid w:val="0053222A"/>
    <w:rsid w:val="00535908"/>
    <w:rsid w:val="00540C5F"/>
    <w:rsid w:val="005418C3"/>
    <w:rsid w:val="00543423"/>
    <w:rsid w:val="0054523D"/>
    <w:rsid w:val="00547F85"/>
    <w:rsid w:val="00552B00"/>
    <w:rsid w:val="00561054"/>
    <w:rsid w:val="00562B2D"/>
    <w:rsid w:val="005703CF"/>
    <w:rsid w:val="00571864"/>
    <w:rsid w:val="005747FE"/>
    <w:rsid w:val="005776D8"/>
    <w:rsid w:val="0058026C"/>
    <w:rsid w:val="00581789"/>
    <w:rsid w:val="00582B52"/>
    <w:rsid w:val="00585182"/>
    <w:rsid w:val="005860D4"/>
    <w:rsid w:val="00586337"/>
    <w:rsid w:val="005866C6"/>
    <w:rsid w:val="00590C52"/>
    <w:rsid w:val="005A13D7"/>
    <w:rsid w:val="005A2E7B"/>
    <w:rsid w:val="005A54A6"/>
    <w:rsid w:val="005B259B"/>
    <w:rsid w:val="005B2D36"/>
    <w:rsid w:val="005B4358"/>
    <w:rsid w:val="005B46A7"/>
    <w:rsid w:val="005B55BD"/>
    <w:rsid w:val="005C3AAC"/>
    <w:rsid w:val="005C58F6"/>
    <w:rsid w:val="005C590A"/>
    <w:rsid w:val="005C6BE3"/>
    <w:rsid w:val="005D120C"/>
    <w:rsid w:val="005D13E1"/>
    <w:rsid w:val="005D2CF5"/>
    <w:rsid w:val="005D6C4D"/>
    <w:rsid w:val="005D7653"/>
    <w:rsid w:val="005E11F5"/>
    <w:rsid w:val="005E13C6"/>
    <w:rsid w:val="005E1474"/>
    <w:rsid w:val="005E3FFC"/>
    <w:rsid w:val="005E4BB6"/>
    <w:rsid w:val="005E5D7E"/>
    <w:rsid w:val="005F1FB1"/>
    <w:rsid w:val="005F71E7"/>
    <w:rsid w:val="00600087"/>
    <w:rsid w:val="00600D8F"/>
    <w:rsid w:val="00600EAE"/>
    <w:rsid w:val="006045D9"/>
    <w:rsid w:val="0060477E"/>
    <w:rsid w:val="006074DE"/>
    <w:rsid w:val="006144FC"/>
    <w:rsid w:val="006155BC"/>
    <w:rsid w:val="00630467"/>
    <w:rsid w:val="00630EBD"/>
    <w:rsid w:val="006316CC"/>
    <w:rsid w:val="00637921"/>
    <w:rsid w:val="00642307"/>
    <w:rsid w:val="00651BC7"/>
    <w:rsid w:val="0065457E"/>
    <w:rsid w:val="00655EBA"/>
    <w:rsid w:val="0067152A"/>
    <w:rsid w:val="00673C47"/>
    <w:rsid w:val="0067499C"/>
    <w:rsid w:val="00675505"/>
    <w:rsid w:val="00682F9D"/>
    <w:rsid w:val="006835FF"/>
    <w:rsid w:val="00684E04"/>
    <w:rsid w:val="006934B9"/>
    <w:rsid w:val="00694109"/>
    <w:rsid w:val="006A2F74"/>
    <w:rsid w:val="006B597A"/>
    <w:rsid w:val="006B6CC2"/>
    <w:rsid w:val="006C0C9C"/>
    <w:rsid w:val="006C2FCE"/>
    <w:rsid w:val="006C71B2"/>
    <w:rsid w:val="006D4EC8"/>
    <w:rsid w:val="006D53BE"/>
    <w:rsid w:val="006D6267"/>
    <w:rsid w:val="006E249E"/>
    <w:rsid w:val="006E4256"/>
    <w:rsid w:val="006E6007"/>
    <w:rsid w:val="006F0485"/>
    <w:rsid w:val="006F4344"/>
    <w:rsid w:val="0070026A"/>
    <w:rsid w:val="00704E88"/>
    <w:rsid w:val="0070557D"/>
    <w:rsid w:val="00711EFB"/>
    <w:rsid w:val="00715448"/>
    <w:rsid w:val="00716BD3"/>
    <w:rsid w:val="00724D81"/>
    <w:rsid w:val="00725D92"/>
    <w:rsid w:val="0072707B"/>
    <w:rsid w:val="00730A4B"/>
    <w:rsid w:val="00732598"/>
    <w:rsid w:val="00737070"/>
    <w:rsid w:val="0074022A"/>
    <w:rsid w:val="0074538F"/>
    <w:rsid w:val="00750166"/>
    <w:rsid w:val="007502DA"/>
    <w:rsid w:val="0075116F"/>
    <w:rsid w:val="0075280B"/>
    <w:rsid w:val="00754373"/>
    <w:rsid w:val="00762C57"/>
    <w:rsid w:val="0076432C"/>
    <w:rsid w:val="00764B60"/>
    <w:rsid w:val="00767724"/>
    <w:rsid w:val="00770EAA"/>
    <w:rsid w:val="00773D40"/>
    <w:rsid w:val="00775C72"/>
    <w:rsid w:val="007822CE"/>
    <w:rsid w:val="007839EA"/>
    <w:rsid w:val="00786D1B"/>
    <w:rsid w:val="007873D4"/>
    <w:rsid w:val="007926C8"/>
    <w:rsid w:val="007A72EF"/>
    <w:rsid w:val="007B30EF"/>
    <w:rsid w:val="007B76A7"/>
    <w:rsid w:val="007C4362"/>
    <w:rsid w:val="007D0C3F"/>
    <w:rsid w:val="007D3D5A"/>
    <w:rsid w:val="007D54E0"/>
    <w:rsid w:val="007E0E51"/>
    <w:rsid w:val="007E4A3C"/>
    <w:rsid w:val="007F132A"/>
    <w:rsid w:val="007F4399"/>
    <w:rsid w:val="007F71EC"/>
    <w:rsid w:val="00800502"/>
    <w:rsid w:val="00803081"/>
    <w:rsid w:val="008048D9"/>
    <w:rsid w:val="00805C11"/>
    <w:rsid w:val="00806620"/>
    <w:rsid w:val="00810B3B"/>
    <w:rsid w:val="00810D95"/>
    <w:rsid w:val="00811EB9"/>
    <w:rsid w:val="00814823"/>
    <w:rsid w:val="0081527F"/>
    <w:rsid w:val="00821915"/>
    <w:rsid w:val="0082241D"/>
    <w:rsid w:val="00824899"/>
    <w:rsid w:val="00831DA6"/>
    <w:rsid w:val="0083694F"/>
    <w:rsid w:val="00837E1D"/>
    <w:rsid w:val="00846A0C"/>
    <w:rsid w:val="00850C61"/>
    <w:rsid w:val="00852927"/>
    <w:rsid w:val="00857774"/>
    <w:rsid w:val="00862A4E"/>
    <w:rsid w:val="00862FC7"/>
    <w:rsid w:val="008677A8"/>
    <w:rsid w:val="00870B08"/>
    <w:rsid w:val="008768F9"/>
    <w:rsid w:val="00881049"/>
    <w:rsid w:val="00883B68"/>
    <w:rsid w:val="0089127A"/>
    <w:rsid w:val="0089629B"/>
    <w:rsid w:val="008A1E94"/>
    <w:rsid w:val="008A25CD"/>
    <w:rsid w:val="008A3BE8"/>
    <w:rsid w:val="008A7E16"/>
    <w:rsid w:val="008B7193"/>
    <w:rsid w:val="008C0E33"/>
    <w:rsid w:val="008C0EE9"/>
    <w:rsid w:val="008C6EB9"/>
    <w:rsid w:val="008D5B92"/>
    <w:rsid w:val="008E31B9"/>
    <w:rsid w:val="008E6B42"/>
    <w:rsid w:val="008F328F"/>
    <w:rsid w:val="008F5585"/>
    <w:rsid w:val="008F56E9"/>
    <w:rsid w:val="008F660C"/>
    <w:rsid w:val="008F7940"/>
    <w:rsid w:val="008F7EE0"/>
    <w:rsid w:val="00901939"/>
    <w:rsid w:val="0091079C"/>
    <w:rsid w:val="009107FF"/>
    <w:rsid w:val="009116FA"/>
    <w:rsid w:val="009201A7"/>
    <w:rsid w:val="0092112D"/>
    <w:rsid w:val="0092258A"/>
    <w:rsid w:val="00933FD1"/>
    <w:rsid w:val="009357DD"/>
    <w:rsid w:val="00936FD7"/>
    <w:rsid w:val="00941B39"/>
    <w:rsid w:val="009513B4"/>
    <w:rsid w:val="0095329F"/>
    <w:rsid w:val="0095420D"/>
    <w:rsid w:val="00957851"/>
    <w:rsid w:val="009612BB"/>
    <w:rsid w:val="0096164A"/>
    <w:rsid w:val="00964812"/>
    <w:rsid w:val="00966C03"/>
    <w:rsid w:val="009670ED"/>
    <w:rsid w:val="009703D5"/>
    <w:rsid w:val="00973544"/>
    <w:rsid w:val="009823B0"/>
    <w:rsid w:val="0098422A"/>
    <w:rsid w:val="0099069B"/>
    <w:rsid w:val="00990C9B"/>
    <w:rsid w:val="00995D7C"/>
    <w:rsid w:val="009A1787"/>
    <w:rsid w:val="009A245D"/>
    <w:rsid w:val="009A5FE8"/>
    <w:rsid w:val="009A7106"/>
    <w:rsid w:val="009B38A9"/>
    <w:rsid w:val="009C4FCB"/>
    <w:rsid w:val="009C529B"/>
    <w:rsid w:val="009C5DE4"/>
    <w:rsid w:val="009C5E8E"/>
    <w:rsid w:val="009C7A2D"/>
    <w:rsid w:val="009D412D"/>
    <w:rsid w:val="009E0314"/>
    <w:rsid w:val="009E0AAF"/>
    <w:rsid w:val="009E0B30"/>
    <w:rsid w:val="009E1638"/>
    <w:rsid w:val="009E6784"/>
    <w:rsid w:val="00A00D81"/>
    <w:rsid w:val="00A075DA"/>
    <w:rsid w:val="00A07AFB"/>
    <w:rsid w:val="00A117AC"/>
    <w:rsid w:val="00A131D3"/>
    <w:rsid w:val="00A14EB3"/>
    <w:rsid w:val="00A22107"/>
    <w:rsid w:val="00A2261C"/>
    <w:rsid w:val="00A244AB"/>
    <w:rsid w:val="00A252E7"/>
    <w:rsid w:val="00A26199"/>
    <w:rsid w:val="00A272E4"/>
    <w:rsid w:val="00A305F8"/>
    <w:rsid w:val="00A30832"/>
    <w:rsid w:val="00A342A7"/>
    <w:rsid w:val="00A34A4A"/>
    <w:rsid w:val="00A41475"/>
    <w:rsid w:val="00A517DB"/>
    <w:rsid w:val="00A52B95"/>
    <w:rsid w:val="00A54313"/>
    <w:rsid w:val="00A55D6A"/>
    <w:rsid w:val="00A56E9E"/>
    <w:rsid w:val="00A57E3D"/>
    <w:rsid w:val="00A6087E"/>
    <w:rsid w:val="00A625E8"/>
    <w:rsid w:val="00A66D80"/>
    <w:rsid w:val="00A6790C"/>
    <w:rsid w:val="00A67A98"/>
    <w:rsid w:val="00A70972"/>
    <w:rsid w:val="00A75F22"/>
    <w:rsid w:val="00A75F89"/>
    <w:rsid w:val="00A80480"/>
    <w:rsid w:val="00A82D4D"/>
    <w:rsid w:val="00A969AB"/>
    <w:rsid w:val="00AA361D"/>
    <w:rsid w:val="00AA368F"/>
    <w:rsid w:val="00AA580C"/>
    <w:rsid w:val="00AA6199"/>
    <w:rsid w:val="00AA6376"/>
    <w:rsid w:val="00AA78EB"/>
    <w:rsid w:val="00AB5DB6"/>
    <w:rsid w:val="00AB6178"/>
    <w:rsid w:val="00AC30BE"/>
    <w:rsid w:val="00AD1C51"/>
    <w:rsid w:val="00AD3C30"/>
    <w:rsid w:val="00AD3D91"/>
    <w:rsid w:val="00AE57B6"/>
    <w:rsid w:val="00AE6A22"/>
    <w:rsid w:val="00AE7193"/>
    <w:rsid w:val="00AE7C92"/>
    <w:rsid w:val="00AF21C9"/>
    <w:rsid w:val="00AF2662"/>
    <w:rsid w:val="00B01632"/>
    <w:rsid w:val="00B11C82"/>
    <w:rsid w:val="00B13481"/>
    <w:rsid w:val="00B16E89"/>
    <w:rsid w:val="00B1715F"/>
    <w:rsid w:val="00B17235"/>
    <w:rsid w:val="00B204F5"/>
    <w:rsid w:val="00B21C26"/>
    <w:rsid w:val="00B224A4"/>
    <w:rsid w:val="00B2793E"/>
    <w:rsid w:val="00B27C57"/>
    <w:rsid w:val="00B329EB"/>
    <w:rsid w:val="00B33A8A"/>
    <w:rsid w:val="00B345BB"/>
    <w:rsid w:val="00B4467C"/>
    <w:rsid w:val="00B47B57"/>
    <w:rsid w:val="00B50D4D"/>
    <w:rsid w:val="00B518B5"/>
    <w:rsid w:val="00B554C9"/>
    <w:rsid w:val="00B559A8"/>
    <w:rsid w:val="00B64A9F"/>
    <w:rsid w:val="00B728AC"/>
    <w:rsid w:val="00B7443B"/>
    <w:rsid w:val="00B76B9C"/>
    <w:rsid w:val="00B85266"/>
    <w:rsid w:val="00B86135"/>
    <w:rsid w:val="00B87A8D"/>
    <w:rsid w:val="00B903A7"/>
    <w:rsid w:val="00B94E79"/>
    <w:rsid w:val="00BB1ECE"/>
    <w:rsid w:val="00BB29E8"/>
    <w:rsid w:val="00BC065D"/>
    <w:rsid w:val="00BC440D"/>
    <w:rsid w:val="00BC4532"/>
    <w:rsid w:val="00BC5271"/>
    <w:rsid w:val="00BD1E2C"/>
    <w:rsid w:val="00BD651D"/>
    <w:rsid w:val="00BD7D1C"/>
    <w:rsid w:val="00BE09BB"/>
    <w:rsid w:val="00BE0FB6"/>
    <w:rsid w:val="00BE200B"/>
    <w:rsid w:val="00BE2F1B"/>
    <w:rsid w:val="00BE33A9"/>
    <w:rsid w:val="00BE412F"/>
    <w:rsid w:val="00BF0706"/>
    <w:rsid w:val="00BF0868"/>
    <w:rsid w:val="00BF10BD"/>
    <w:rsid w:val="00BF68AD"/>
    <w:rsid w:val="00C01AEC"/>
    <w:rsid w:val="00C13B2F"/>
    <w:rsid w:val="00C140B1"/>
    <w:rsid w:val="00C1436B"/>
    <w:rsid w:val="00C157FD"/>
    <w:rsid w:val="00C21A43"/>
    <w:rsid w:val="00C31A5D"/>
    <w:rsid w:val="00C3397B"/>
    <w:rsid w:val="00C363DB"/>
    <w:rsid w:val="00C43E6B"/>
    <w:rsid w:val="00C4684D"/>
    <w:rsid w:val="00C50697"/>
    <w:rsid w:val="00C51007"/>
    <w:rsid w:val="00C51BB9"/>
    <w:rsid w:val="00C52B88"/>
    <w:rsid w:val="00C55691"/>
    <w:rsid w:val="00C60F99"/>
    <w:rsid w:val="00C6555A"/>
    <w:rsid w:val="00C65B14"/>
    <w:rsid w:val="00C65D92"/>
    <w:rsid w:val="00C718EB"/>
    <w:rsid w:val="00C7711D"/>
    <w:rsid w:val="00C830E0"/>
    <w:rsid w:val="00C839BC"/>
    <w:rsid w:val="00C862E5"/>
    <w:rsid w:val="00C862EA"/>
    <w:rsid w:val="00C877D1"/>
    <w:rsid w:val="00C92311"/>
    <w:rsid w:val="00C938E4"/>
    <w:rsid w:val="00C96B23"/>
    <w:rsid w:val="00CA083E"/>
    <w:rsid w:val="00CA0BCA"/>
    <w:rsid w:val="00CA5659"/>
    <w:rsid w:val="00CB3AA3"/>
    <w:rsid w:val="00CB7C8F"/>
    <w:rsid w:val="00CC0521"/>
    <w:rsid w:val="00CC180D"/>
    <w:rsid w:val="00CC48E0"/>
    <w:rsid w:val="00CC5369"/>
    <w:rsid w:val="00CC5537"/>
    <w:rsid w:val="00CC58E3"/>
    <w:rsid w:val="00CC77ED"/>
    <w:rsid w:val="00CD098C"/>
    <w:rsid w:val="00CD24A6"/>
    <w:rsid w:val="00CD4008"/>
    <w:rsid w:val="00CD72A2"/>
    <w:rsid w:val="00CE3455"/>
    <w:rsid w:val="00CE4221"/>
    <w:rsid w:val="00CE4D3B"/>
    <w:rsid w:val="00CE5923"/>
    <w:rsid w:val="00CE5C78"/>
    <w:rsid w:val="00CE6030"/>
    <w:rsid w:val="00CE6D6C"/>
    <w:rsid w:val="00CF0B08"/>
    <w:rsid w:val="00D04C1D"/>
    <w:rsid w:val="00D05601"/>
    <w:rsid w:val="00D05A71"/>
    <w:rsid w:val="00D1386B"/>
    <w:rsid w:val="00D13930"/>
    <w:rsid w:val="00D15A51"/>
    <w:rsid w:val="00D16EBF"/>
    <w:rsid w:val="00D230CC"/>
    <w:rsid w:val="00D26E42"/>
    <w:rsid w:val="00D341A6"/>
    <w:rsid w:val="00D4036F"/>
    <w:rsid w:val="00D42856"/>
    <w:rsid w:val="00D43F92"/>
    <w:rsid w:val="00D63238"/>
    <w:rsid w:val="00D65439"/>
    <w:rsid w:val="00D66E83"/>
    <w:rsid w:val="00D7283B"/>
    <w:rsid w:val="00D72A2D"/>
    <w:rsid w:val="00D72B46"/>
    <w:rsid w:val="00D80CEA"/>
    <w:rsid w:val="00D814E3"/>
    <w:rsid w:val="00D81E3E"/>
    <w:rsid w:val="00D840C7"/>
    <w:rsid w:val="00D85D2C"/>
    <w:rsid w:val="00D917CE"/>
    <w:rsid w:val="00D978A8"/>
    <w:rsid w:val="00DA0438"/>
    <w:rsid w:val="00DA1F11"/>
    <w:rsid w:val="00DA23A3"/>
    <w:rsid w:val="00DA286D"/>
    <w:rsid w:val="00DA302F"/>
    <w:rsid w:val="00DA3D78"/>
    <w:rsid w:val="00DB09C4"/>
    <w:rsid w:val="00DB0EF4"/>
    <w:rsid w:val="00DB53C2"/>
    <w:rsid w:val="00DB5A25"/>
    <w:rsid w:val="00DB626D"/>
    <w:rsid w:val="00DC2EB5"/>
    <w:rsid w:val="00DC31C1"/>
    <w:rsid w:val="00DC3C6E"/>
    <w:rsid w:val="00DC715E"/>
    <w:rsid w:val="00DD2A8E"/>
    <w:rsid w:val="00DE32F8"/>
    <w:rsid w:val="00DE4648"/>
    <w:rsid w:val="00DF0FD3"/>
    <w:rsid w:val="00DF1E4A"/>
    <w:rsid w:val="00DF7EBE"/>
    <w:rsid w:val="00E00778"/>
    <w:rsid w:val="00E007B9"/>
    <w:rsid w:val="00E02964"/>
    <w:rsid w:val="00E04618"/>
    <w:rsid w:val="00E1182B"/>
    <w:rsid w:val="00E1363D"/>
    <w:rsid w:val="00E20AB2"/>
    <w:rsid w:val="00E22566"/>
    <w:rsid w:val="00E2387B"/>
    <w:rsid w:val="00E30CF9"/>
    <w:rsid w:val="00E35489"/>
    <w:rsid w:val="00E42830"/>
    <w:rsid w:val="00E50E32"/>
    <w:rsid w:val="00E56320"/>
    <w:rsid w:val="00E619F7"/>
    <w:rsid w:val="00E63383"/>
    <w:rsid w:val="00E71AD2"/>
    <w:rsid w:val="00E71CDA"/>
    <w:rsid w:val="00E7235F"/>
    <w:rsid w:val="00E76746"/>
    <w:rsid w:val="00E929BE"/>
    <w:rsid w:val="00E93868"/>
    <w:rsid w:val="00E9443C"/>
    <w:rsid w:val="00EA21D5"/>
    <w:rsid w:val="00EA5DFF"/>
    <w:rsid w:val="00EA700F"/>
    <w:rsid w:val="00EA7154"/>
    <w:rsid w:val="00EA74E9"/>
    <w:rsid w:val="00EA7572"/>
    <w:rsid w:val="00EC12B0"/>
    <w:rsid w:val="00EC1A3A"/>
    <w:rsid w:val="00EC65D2"/>
    <w:rsid w:val="00ED218C"/>
    <w:rsid w:val="00ED6619"/>
    <w:rsid w:val="00ED7AA4"/>
    <w:rsid w:val="00ED7C49"/>
    <w:rsid w:val="00EE2DFD"/>
    <w:rsid w:val="00EF2AE4"/>
    <w:rsid w:val="00EF7D57"/>
    <w:rsid w:val="00F0191A"/>
    <w:rsid w:val="00F055AB"/>
    <w:rsid w:val="00F07352"/>
    <w:rsid w:val="00F10333"/>
    <w:rsid w:val="00F10D0C"/>
    <w:rsid w:val="00F11457"/>
    <w:rsid w:val="00F1298F"/>
    <w:rsid w:val="00F13493"/>
    <w:rsid w:val="00F20F78"/>
    <w:rsid w:val="00F21521"/>
    <w:rsid w:val="00F22333"/>
    <w:rsid w:val="00F2554B"/>
    <w:rsid w:val="00F3179B"/>
    <w:rsid w:val="00F343C5"/>
    <w:rsid w:val="00F35B28"/>
    <w:rsid w:val="00F36F65"/>
    <w:rsid w:val="00F370B7"/>
    <w:rsid w:val="00F37C18"/>
    <w:rsid w:val="00F37EC6"/>
    <w:rsid w:val="00F447C3"/>
    <w:rsid w:val="00F46746"/>
    <w:rsid w:val="00F54821"/>
    <w:rsid w:val="00F56AE5"/>
    <w:rsid w:val="00F57DAA"/>
    <w:rsid w:val="00F62E2B"/>
    <w:rsid w:val="00F64C83"/>
    <w:rsid w:val="00F65775"/>
    <w:rsid w:val="00F731A3"/>
    <w:rsid w:val="00F80775"/>
    <w:rsid w:val="00F842BD"/>
    <w:rsid w:val="00F90025"/>
    <w:rsid w:val="00F92883"/>
    <w:rsid w:val="00F95571"/>
    <w:rsid w:val="00F9627E"/>
    <w:rsid w:val="00FA3892"/>
    <w:rsid w:val="00FB0695"/>
    <w:rsid w:val="00FB09E5"/>
    <w:rsid w:val="00FB2553"/>
    <w:rsid w:val="00FB334E"/>
    <w:rsid w:val="00FB3472"/>
    <w:rsid w:val="00FB7E8B"/>
    <w:rsid w:val="00FD2A41"/>
    <w:rsid w:val="00FD2AB8"/>
    <w:rsid w:val="00FD2FA9"/>
    <w:rsid w:val="00FD5F40"/>
    <w:rsid w:val="00FD609C"/>
    <w:rsid w:val="00FD7F1C"/>
    <w:rsid w:val="00FE445F"/>
    <w:rsid w:val="00FE4569"/>
    <w:rsid w:val="00FF6B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C8F23"/>
  <w15:docId w15:val="{A4F3E3D9-E21C-4D1B-B18D-027A68392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paragraph" w:customStyle="1" w:styleId="Default">
    <w:name w:val="Default"/>
    <w:rsid w:val="00C1436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nresolvedMention2">
    <w:name w:val="Unresolved Mention2"/>
    <w:basedOn w:val="DefaultParagraphFont"/>
    <w:uiPriority w:val="99"/>
    <w:semiHidden/>
    <w:unhideWhenUsed/>
    <w:rsid w:val="0053222A"/>
    <w:rPr>
      <w:color w:val="605E5C"/>
      <w:shd w:val="clear" w:color="auto" w:fill="E1DFDD"/>
    </w:rPr>
  </w:style>
  <w:style w:type="paragraph" w:styleId="NormalWeb">
    <w:name w:val="Normal (Web)"/>
    <w:basedOn w:val="Normal"/>
    <w:uiPriority w:val="99"/>
    <w:semiHidden/>
    <w:unhideWhenUsed/>
    <w:rsid w:val="00CB7C8F"/>
    <w:pPr>
      <w:spacing w:before="100" w:beforeAutospacing="1" w:after="100" w:afterAutospacing="1"/>
    </w:pPr>
    <w:rPr>
      <w:rFonts w:ascii="Times New Roman" w:eastAsia="Times New Roman" w:hAnsi="Times New Roman" w:cs="Times New Roman"/>
      <w:sz w:val="24"/>
      <w:szCs w:val="24"/>
    </w:rPr>
  </w:style>
  <w:style w:type="character" w:customStyle="1" w:styleId="jss1176">
    <w:name w:val="jss1176"/>
    <w:basedOn w:val="DefaultParagraphFont"/>
    <w:rsid w:val="00D43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3871">
      <w:bodyDiv w:val="1"/>
      <w:marLeft w:val="0"/>
      <w:marRight w:val="0"/>
      <w:marTop w:val="0"/>
      <w:marBottom w:val="0"/>
      <w:divBdr>
        <w:top w:val="none" w:sz="0" w:space="0" w:color="auto"/>
        <w:left w:val="none" w:sz="0" w:space="0" w:color="auto"/>
        <w:bottom w:val="none" w:sz="0" w:space="0" w:color="auto"/>
        <w:right w:val="none" w:sz="0" w:space="0" w:color="auto"/>
      </w:divBdr>
    </w:div>
    <w:div w:id="168107795">
      <w:bodyDiv w:val="1"/>
      <w:marLeft w:val="0"/>
      <w:marRight w:val="0"/>
      <w:marTop w:val="0"/>
      <w:marBottom w:val="0"/>
      <w:divBdr>
        <w:top w:val="none" w:sz="0" w:space="0" w:color="auto"/>
        <w:left w:val="none" w:sz="0" w:space="0" w:color="auto"/>
        <w:bottom w:val="none" w:sz="0" w:space="0" w:color="auto"/>
        <w:right w:val="none" w:sz="0" w:space="0" w:color="auto"/>
      </w:divBdr>
      <w:divsChild>
        <w:div w:id="1920551892">
          <w:marLeft w:val="547"/>
          <w:marRight w:val="0"/>
          <w:marTop w:val="200"/>
          <w:marBottom w:val="0"/>
          <w:divBdr>
            <w:top w:val="none" w:sz="0" w:space="0" w:color="auto"/>
            <w:left w:val="none" w:sz="0" w:space="0" w:color="auto"/>
            <w:bottom w:val="none" w:sz="0" w:space="0" w:color="auto"/>
            <w:right w:val="none" w:sz="0" w:space="0" w:color="auto"/>
          </w:divBdr>
        </w:div>
        <w:div w:id="1056783533">
          <w:marLeft w:val="547"/>
          <w:marRight w:val="0"/>
          <w:marTop w:val="200"/>
          <w:marBottom w:val="0"/>
          <w:divBdr>
            <w:top w:val="none" w:sz="0" w:space="0" w:color="auto"/>
            <w:left w:val="none" w:sz="0" w:space="0" w:color="auto"/>
            <w:bottom w:val="none" w:sz="0" w:space="0" w:color="auto"/>
            <w:right w:val="none" w:sz="0" w:space="0" w:color="auto"/>
          </w:divBdr>
        </w:div>
        <w:div w:id="378866327">
          <w:marLeft w:val="547"/>
          <w:marRight w:val="0"/>
          <w:marTop w:val="200"/>
          <w:marBottom w:val="0"/>
          <w:divBdr>
            <w:top w:val="none" w:sz="0" w:space="0" w:color="auto"/>
            <w:left w:val="none" w:sz="0" w:space="0" w:color="auto"/>
            <w:bottom w:val="none" w:sz="0" w:space="0" w:color="auto"/>
            <w:right w:val="none" w:sz="0" w:space="0" w:color="auto"/>
          </w:divBdr>
        </w:div>
        <w:div w:id="1243099593">
          <w:marLeft w:val="547"/>
          <w:marRight w:val="0"/>
          <w:marTop w:val="200"/>
          <w:marBottom w:val="0"/>
          <w:divBdr>
            <w:top w:val="none" w:sz="0" w:space="0" w:color="auto"/>
            <w:left w:val="none" w:sz="0" w:space="0" w:color="auto"/>
            <w:bottom w:val="none" w:sz="0" w:space="0" w:color="auto"/>
            <w:right w:val="none" w:sz="0" w:space="0" w:color="auto"/>
          </w:divBdr>
        </w:div>
      </w:divsChild>
    </w:div>
    <w:div w:id="326128306">
      <w:bodyDiv w:val="1"/>
      <w:marLeft w:val="0"/>
      <w:marRight w:val="0"/>
      <w:marTop w:val="0"/>
      <w:marBottom w:val="0"/>
      <w:divBdr>
        <w:top w:val="none" w:sz="0" w:space="0" w:color="auto"/>
        <w:left w:val="none" w:sz="0" w:space="0" w:color="auto"/>
        <w:bottom w:val="none" w:sz="0" w:space="0" w:color="auto"/>
        <w:right w:val="none" w:sz="0" w:space="0" w:color="auto"/>
      </w:divBdr>
    </w:div>
    <w:div w:id="578487971">
      <w:bodyDiv w:val="1"/>
      <w:marLeft w:val="0"/>
      <w:marRight w:val="0"/>
      <w:marTop w:val="0"/>
      <w:marBottom w:val="0"/>
      <w:divBdr>
        <w:top w:val="none" w:sz="0" w:space="0" w:color="auto"/>
        <w:left w:val="none" w:sz="0" w:space="0" w:color="auto"/>
        <w:bottom w:val="none" w:sz="0" w:space="0" w:color="auto"/>
        <w:right w:val="none" w:sz="0" w:space="0" w:color="auto"/>
      </w:divBdr>
    </w:div>
    <w:div w:id="721945746">
      <w:bodyDiv w:val="1"/>
      <w:marLeft w:val="0"/>
      <w:marRight w:val="0"/>
      <w:marTop w:val="0"/>
      <w:marBottom w:val="0"/>
      <w:divBdr>
        <w:top w:val="none" w:sz="0" w:space="0" w:color="auto"/>
        <w:left w:val="none" w:sz="0" w:space="0" w:color="auto"/>
        <w:bottom w:val="none" w:sz="0" w:space="0" w:color="auto"/>
        <w:right w:val="none" w:sz="0" w:space="0" w:color="auto"/>
      </w:divBdr>
      <w:divsChild>
        <w:div w:id="1858888045">
          <w:marLeft w:val="360"/>
          <w:marRight w:val="0"/>
          <w:marTop w:val="200"/>
          <w:marBottom w:val="0"/>
          <w:divBdr>
            <w:top w:val="none" w:sz="0" w:space="0" w:color="auto"/>
            <w:left w:val="none" w:sz="0" w:space="0" w:color="auto"/>
            <w:bottom w:val="none" w:sz="0" w:space="0" w:color="auto"/>
            <w:right w:val="none" w:sz="0" w:space="0" w:color="auto"/>
          </w:divBdr>
        </w:div>
      </w:divsChild>
    </w:div>
    <w:div w:id="821192147">
      <w:bodyDiv w:val="1"/>
      <w:marLeft w:val="0"/>
      <w:marRight w:val="0"/>
      <w:marTop w:val="0"/>
      <w:marBottom w:val="0"/>
      <w:divBdr>
        <w:top w:val="none" w:sz="0" w:space="0" w:color="auto"/>
        <w:left w:val="none" w:sz="0" w:space="0" w:color="auto"/>
        <w:bottom w:val="none" w:sz="0" w:space="0" w:color="auto"/>
        <w:right w:val="none" w:sz="0" w:space="0" w:color="auto"/>
      </w:divBdr>
    </w:div>
    <w:div w:id="1067217848">
      <w:bodyDiv w:val="1"/>
      <w:marLeft w:val="0"/>
      <w:marRight w:val="0"/>
      <w:marTop w:val="0"/>
      <w:marBottom w:val="0"/>
      <w:divBdr>
        <w:top w:val="none" w:sz="0" w:space="0" w:color="auto"/>
        <w:left w:val="none" w:sz="0" w:space="0" w:color="auto"/>
        <w:bottom w:val="none" w:sz="0" w:space="0" w:color="auto"/>
        <w:right w:val="none" w:sz="0" w:space="0" w:color="auto"/>
      </w:divBdr>
      <w:divsChild>
        <w:div w:id="1753965099">
          <w:marLeft w:val="547"/>
          <w:marRight w:val="0"/>
          <w:marTop w:val="200"/>
          <w:marBottom w:val="0"/>
          <w:divBdr>
            <w:top w:val="none" w:sz="0" w:space="0" w:color="auto"/>
            <w:left w:val="none" w:sz="0" w:space="0" w:color="auto"/>
            <w:bottom w:val="none" w:sz="0" w:space="0" w:color="auto"/>
            <w:right w:val="none" w:sz="0" w:space="0" w:color="auto"/>
          </w:divBdr>
        </w:div>
        <w:div w:id="1729765579">
          <w:marLeft w:val="547"/>
          <w:marRight w:val="0"/>
          <w:marTop w:val="200"/>
          <w:marBottom w:val="0"/>
          <w:divBdr>
            <w:top w:val="none" w:sz="0" w:space="0" w:color="auto"/>
            <w:left w:val="none" w:sz="0" w:space="0" w:color="auto"/>
            <w:bottom w:val="none" w:sz="0" w:space="0" w:color="auto"/>
            <w:right w:val="none" w:sz="0" w:space="0" w:color="auto"/>
          </w:divBdr>
        </w:div>
        <w:div w:id="1315640082">
          <w:marLeft w:val="547"/>
          <w:marRight w:val="0"/>
          <w:marTop w:val="200"/>
          <w:marBottom w:val="0"/>
          <w:divBdr>
            <w:top w:val="none" w:sz="0" w:space="0" w:color="auto"/>
            <w:left w:val="none" w:sz="0" w:space="0" w:color="auto"/>
            <w:bottom w:val="none" w:sz="0" w:space="0" w:color="auto"/>
            <w:right w:val="none" w:sz="0" w:space="0" w:color="auto"/>
          </w:divBdr>
        </w:div>
        <w:div w:id="1652715475">
          <w:marLeft w:val="547"/>
          <w:marRight w:val="0"/>
          <w:marTop w:val="200"/>
          <w:marBottom w:val="0"/>
          <w:divBdr>
            <w:top w:val="none" w:sz="0" w:space="0" w:color="auto"/>
            <w:left w:val="none" w:sz="0" w:space="0" w:color="auto"/>
            <w:bottom w:val="none" w:sz="0" w:space="0" w:color="auto"/>
            <w:right w:val="none" w:sz="0" w:space="0" w:color="auto"/>
          </w:divBdr>
        </w:div>
        <w:div w:id="17044476">
          <w:marLeft w:val="547"/>
          <w:marRight w:val="0"/>
          <w:marTop w:val="200"/>
          <w:marBottom w:val="0"/>
          <w:divBdr>
            <w:top w:val="none" w:sz="0" w:space="0" w:color="auto"/>
            <w:left w:val="none" w:sz="0" w:space="0" w:color="auto"/>
            <w:bottom w:val="none" w:sz="0" w:space="0" w:color="auto"/>
            <w:right w:val="none" w:sz="0" w:space="0" w:color="auto"/>
          </w:divBdr>
        </w:div>
        <w:div w:id="636684495">
          <w:marLeft w:val="547"/>
          <w:marRight w:val="0"/>
          <w:marTop w:val="200"/>
          <w:marBottom w:val="0"/>
          <w:divBdr>
            <w:top w:val="none" w:sz="0" w:space="0" w:color="auto"/>
            <w:left w:val="none" w:sz="0" w:space="0" w:color="auto"/>
            <w:bottom w:val="none" w:sz="0" w:space="0" w:color="auto"/>
            <w:right w:val="none" w:sz="0" w:space="0" w:color="auto"/>
          </w:divBdr>
        </w:div>
        <w:div w:id="270170457">
          <w:marLeft w:val="547"/>
          <w:marRight w:val="0"/>
          <w:marTop w:val="200"/>
          <w:marBottom w:val="0"/>
          <w:divBdr>
            <w:top w:val="none" w:sz="0" w:space="0" w:color="auto"/>
            <w:left w:val="none" w:sz="0" w:space="0" w:color="auto"/>
            <w:bottom w:val="none" w:sz="0" w:space="0" w:color="auto"/>
            <w:right w:val="none" w:sz="0" w:space="0" w:color="auto"/>
          </w:divBdr>
        </w:div>
        <w:div w:id="1880124160">
          <w:marLeft w:val="547"/>
          <w:marRight w:val="0"/>
          <w:marTop w:val="200"/>
          <w:marBottom w:val="0"/>
          <w:divBdr>
            <w:top w:val="none" w:sz="0" w:space="0" w:color="auto"/>
            <w:left w:val="none" w:sz="0" w:space="0" w:color="auto"/>
            <w:bottom w:val="none" w:sz="0" w:space="0" w:color="auto"/>
            <w:right w:val="none" w:sz="0" w:space="0" w:color="auto"/>
          </w:divBdr>
        </w:div>
        <w:div w:id="289941603">
          <w:marLeft w:val="547"/>
          <w:marRight w:val="0"/>
          <w:marTop w:val="200"/>
          <w:marBottom w:val="0"/>
          <w:divBdr>
            <w:top w:val="none" w:sz="0" w:space="0" w:color="auto"/>
            <w:left w:val="none" w:sz="0" w:space="0" w:color="auto"/>
            <w:bottom w:val="none" w:sz="0" w:space="0" w:color="auto"/>
            <w:right w:val="none" w:sz="0" w:space="0" w:color="auto"/>
          </w:divBdr>
        </w:div>
        <w:div w:id="1778788206">
          <w:marLeft w:val="547"/>
          <w:marRight w:val="0"/>
          <w:marTop w:val="200"/>
          <w:marBottom w:val="0"/>
          <w:divBdr>
            <w:top w:val="none" w:sz="0" w:space="0" w:color="auto"/>
            <w:left w:val="none" w:sz="0" w:space="0" w:color="auto"/>
            <w:bottom w:val="none" w:sz="0" w:space="0" w:color="auto"/>
            <w:right w:val="none" w:sz="0" w:space="0" w:color="auto"/>
          </w:divBdr>
        </w:div>
      </w:divsChild>
    </w:div>
    <w:div w:id="1133477612">
      <w:bodyDiv w:val="1"/>
      <w:marLeft w:val="0"/>
      <w:marRight w:val="0"/>
      <w:marTop w:val="0"/>
      <w:marBottom w:val="0"/>
      <w:divBdr>
        <w:top w:val="none" w:sz="0" w:space="0" w:color="auto"/>
        <w:left w:val="none" w:sz="0" w:space="0" w:color="auto"/>
        <w:bottom w:val="none" w:sz="0" w:space="0" w:color="auto"/>
        <w:right w:val="none" w:sz="0" w:space="0" w:color="auto"/>
      </w:divBdr>
    </w:div>
    <w:div w:id="1134953001">
      <w:bodyDiv w:val="1"/>
      <w:marLeft w:val="0"/>
      <w:marRight w:val="0"/>
      <w:marTop w:val="0"/>
      <w:marBottom w:val="0"/>
      <w:divBdr>
        <w:top w:val="none" w:sz="0" w:space="0" w:color="auto"/>
        <w:left w:val="none" w:sz="0" w:space="0" w:color="auto"/>
        <w:bottom w:val="none" w:sz="0" w:space="0" w:color="auto"/>
        <w:right w:val="none" w:sz="0" w:space="0" w:color="auto"/>
      </w:divBdr>
    </w:div>
    <w:div w:id="1258170694">
      <w:bodyDiv w:val="1"/>
      <w:marLeft w:val="0"/>
      <w:marRight w:val="0"/>
      <w:marTop w:val="0"/>
      <w:marBottom w:val="0"/>
      <w:divBdr>
        <w:top w:val="none" w:sz="0" w:space="0" w:color="auto"/>
        <w:left w:val="none" w:sz="0" w:space="0" w:color="auto"/>
        <w:bottom w:val="none" w:sz="0" w:space="0" w:color="auto"/>
        <w:right w:val="none" w:sz="0" w:space="0" w:color="auto"/>
      </w:divBdr>
    </w:div>
    <w:div w:id="1308785416">
      <w:bodyDiv w:val="1"/>
      <w:marLeft w:val="0"/>
      <w:marRight w:val="0"/>
      <w:marTop w:val="0"/>
      <w:marBottom w:val="0"/>
      <w:divBdr>
        <w:top w:val="none" w:sz="0" w:space="0" w:color="auto"/>
        <w:left w:val="none" w:sz="0" w:space="0" w:color="auto"/>
        <w:bottom w:val="none" w:sz="0" w:space="0" w:color="auto"/>
        <w:right w:val="none" w:sz="0" w:space="0" w:color="auto"/>
      </w:divBdr>
    </w:div>
    <w:div w:id="1352147116">
      <w:bodyDiv w:val="1"/>
      <w:marLeft w:val="0"/>
      <w:marRight w:val="0"/>
      <w:marTop w:val="0"/>
      <w:marBottom w:val="0"/>
      <w:divBdr>
        <w:top w:val="none" w:sz="0" w:space="0" w:color="auto"/>
        <w:left w:val="none" w:sz="0" w:space="0" w:color="auto"/>
        <w:bottom w:val="none" w:sz="0" w:space="0" w:color="auto"/>
        <w:right w:val="none" w:sz="0" w:space="0" w:color="auto"/>
      </w:divBdr>
    </w:div>
    <w:div w:id="1402288094">
      <w:bodyDiv w:val="1"/>
      <w:marLeft w:val="0"/>
      <w:marRight w:val="0"/>
      <w:marTop w:val="0"/>
      <w:marBottom w:val="0"/>
      <w:divBdr>
        <w:top w:val="none" w:sz="0" w:space="0" w:color="auto"/>
        <w:left w:val="none" w:sz="0" w:space="0" w:color="auto"/>
        <w:bottom w:val="none" w:sz="0" w:space="0" w:color="auto"/>
        <w:right w:val="none" w:sz="0" w:space="0" w:color="auto"/>
      </w:divBdr>
    </w:div>
    <w:div w:id="1408384563">
      <w:bodyDiv w:val="1"/>
      <w:marLeft w:val="0"/>
      <w:marRight w:val="0"/>
      <w:marTop w:val="0"/>
      <w:marBottom w:val="0"/>
      <w:divBdr>
        <w:top w:val="none" w:sz="0" w:space="0" w:color="auto"/>
        <w:left w:val="none" w:sz="0" w:space="0" w:color="auto"/>
        <w:bottom w:val="none" w:sz="0" w:space="0" w:color="auto"/>
        <w:right w:val="none" w:sz="0" w:space="0" w:color="auto"/>
      </w:divBdr>
    </w:div>
    <w:div w:id="1615212800">
      <w:bodyDiv w:val="1"/>
      <w:marLeft w:val="0"/>
      <w:marRight w:val="0"/>
      <w:marTop w:val="0"/>
      <w:marBottom w:val="0"/>
      <w:divBdr>
        <w:top w:val="none" w:sz="0" w:space="0" w:color="auto"/>
        <w:left w:val="none" w:sz="0" w:space="0" w:color="auto"/>
        <w:bottom w:val="none" w:sz="0" w:space="0" w:color="auto"/>
        <w:right w:val="none" w:sz="0" w:space="0" w:color="auto"/>
      </w:divBdr>
      <w:divsChild>
        <w:div w:id="988479853">
          <w:marLeft w:val="446"/>
          <w:marRight w:val="0"/>
          <w:marTop w:val="200"/>
          <w:marBottom w:val="0"/>
          <w:divBdr>
            <w:top w:val="none" w:sz="0" w:space="0" w:color="auto"/>
            <w:left w:val="none" w:sz="0" w:space="0" w:color="auto"/>
            <w:bottom w:val="none" w:sz="0" w:space="0" w:color="auto"/>
            <w:right w:val="none" w:sz="0" w:space="0" w:color="auto"/>
          </w:divBdr>
        </w:div>
        <w:div w:id="813644494">
          <w:marLeft w:val="446"/>
          <w:marRight w:val="0"/>
          <w:marTop w:val="200"/>
          <w:marBottom w:val="0"/>
          <w:divBdr>
            <w:top w:val="none" w:sz="0" w:space="0" w:color="auto"/>
            <w:left w:val="none" w:sz="0" w:space="0" w:color="auto"/>
            <w:bottom w:val="none" w:sz="0" w:space="0" w:color="auto"/>
            <w:right w:val="none" w:sz="0" w:space="0" w:color="auto"/>
          </w:divBdr>
        </w:div>
        <w:div w:id="1882591449">
          <w:marLeft w:val="446"/>
          <w:marRight w:val="0"/>
          <w:marTop w:val="200"/>
          <w:marBottom w:val="0"/>
          <w:divBdr>
            <w:top w:val="none" w:sz="0" w:space="0" w:color="auto"/>
            <w:left w:val="none" w:sz="0" w:space="0" w:color="auto"/>
            <w:bottom w:val="none" w:sz="0" w:space="0" w:color="auto"/>
            <w:right w:val="none" w:sz="0" w:space="0" w:color="auto"/>
          </w:divBdr>
        </w:div>
      </w:divsChild>
    </w:div>
    <w:div w:id="1649046432">
      <w:bodyDiv w:val="1"/>
      <w:marLeft w:val="0"/>
      <w:marRight w:val="0"/>
      <w:marTop w:val="0"/>
      <w:marBottom w:val="0"/>
      <w:divBdr>
        <w:top w:val="none" w:sz="0" w:space="0" w:color="auto"/>
        <w:left w:val="none" w:sz="0" w:space="0" w:color="auto"/>
        <w:bottom w:val="none" w:sz="0" w:space="0" w:color="auto"/>
        <w:right w:val="none" w:sz="0" w:space="0" w:color="auto"/>
      </w:divBdr>
    </w:div>
    <w:div w:id="174679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ronitf/heart-disease-uci"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hindawi.com/journals/cmmm/2017/8272091/tab1/"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abstract/document/8740989" TargetMode="External"/><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ronitf/heart-disease-uci" TargetMode="External"/><Relationship Id="rId29" Type="http://schemas.openxmlformats.org/officeDocument/2006/relationships/hyperlink" Target="https://www.who.int/news-room/fact-sheets/detail/cardiovascular-diseases-(cv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canada.ca/en/public-health/services/publications/diseases-conditions/heart-disease-canada.html" TargetMode="External"/><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ho.int/news-room/fact-sheets/detail/cardiovascular-diseases-(cvds)" TargetMode="External"/><Relationship Id="rId28" Type="http://schemas.openxmlformats.org/officeDocument/2006/relationships/hyperlink" Target="https://www.canada.ca/en/public-health/services/publications/diseases-conditions/heart-disease-canada.html"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874098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nada.ca/en/public-health/services/publications/diseases-conditions/heart-disease-canada.html" TargetMode="External"/><Relationship Id="rId27" Type="http://schemas.openxmlformats.org/officeDocument/2006/relationships/hyperlink" Target="https://www.hindawi.com/journals/cmmm/2017/8272091/tab1/" TargetMode="External"/><Relationship Id="rId30" Type="http://schemas.openxmlformats.org/officeDocument/2006/relationships/hyperlink" Target="https://www.canada.ca/en/public-health/services/publications/diseases-conditions/heart-disease-canada.html" TargetMode="External"/><Relationship Id="rId35" Type="http://schemas.openxmlformats.org/officeDocument/2006/relationships/header" Target="header2.xml"/></Relationships>
</file>

<file path=word/_rels/footer3.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16.png"/><Relationship Id="rId7" Type="http://schemas.openxmlformats.org/officeDocument/2006/relationships/image" Target="media/image160.png"/><Relationship Id="rId2" Type="http://schemas.openxmlformats.org/officeDocument/2006/relationships/image" Target="media/image16.svg"/><Relationship Id="rId1" Type="http://schemas.openxmlformats.org/officeDocument/2006/relationships/image" Target="media/image14.png"/><Relationship Id="rId6" Type="http://schemas.openxmlformats.org/officeDocument/2006/relationships/image" Target="media/image18.svg"/><Relationship Id="rId11" Type="http://schemas.openxmlformats.org/officeDocument/2006/relationships/image" Target="media/image14.svg"/><Relationship Id="rId5" Type="http://schemas.openxmlformats.org/officeDocument/2006/relationships/image" Target="media/image15.png"/><Relationship Id="rId10" Type="http://schemas.openxmlformats.org/officeDocument/2006/relationships/image" Target="media/image13.png"/><Relationship Id="rId4" Type="http://schemas.openxmlformats.org/officeDocument/2006/relationships/image" Target="media/image20.svg"/><Relationship Id="rId9" Type="http://schemas.openxmlformats.org/officeDocument/2006/relationships/image" Target="media/image170.png"/></Relationships>
</file>

<file path=word/_rels/header2.xml.rels><?xml version="1.0" encoding="UTF-8" standalone="yes"?>
<Relationships xmlns="http://schemas.openxmlformats.org/package/2006/relationships"><Relationship Id="rId8" Type="http://schemas.openxmlformats.org/officeDocument/2006/relationships/image" Target="media/image20.svg"/><Relationship Id="rId3" Type="http://schemas.openxmlformats.org/officeDocument/2006/relationships/image" Target="media/image14.png"/><Relationship Id="rId7" Type="http://schemas.openxmlformats.org/officeDocument/2006/relationships/image" Target="media/image16.png"/><Relationship Id="rId12" Type="http://schemas.openxmlformats.org/officeDocument/2006/relationships/image" Target="media/image180.png"/><Relationship Id="rId2" Type="http://schemas.openxmlformats.org/officeDocument/2006/relationships/image" Target="media/image14.svg"/><Relationship Id="rId1" Type="http://schemas.openxmlformats.org/officeDocument/2006/relationships/image" Target="media/image13.png"/><Relationship Id="rId6" Type="http://schemas.openxmlformats.org/officeDocument/2006/relationships/image" Target="media/image18.svg"/><Relationship Id="rId11" Type="http://schemas.openxmlformats.org/officeDocument/2006/relationships/image" Target="media/image170.png"/><Relationship Id="rId5" Type="http://schemas.openxmlformats.org/officeDocument/2006/relationships/image" Target="media/image15.png"/><Relationship Id="rId10" Type="http://schemas.openxmlformats.org/officeDocument/2006/relationships/image" Target="media/image160.png"/><Relationship Id="rId4" Type="http://schemas.openxmlformats.org/officeDocument/2006/relationships/image" Target="media/image16.svg"/><Relationship Id="rId9" Type="http://schemas.openxmlformats.org/officeDocument/2006/relationships/image" Target="media/image1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zi\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0FBFC132484343B553C5C984DF45FC"/>
        <w:category>
          <w:name w:val="General"/>
          <w:gallery w:val="placeholder"/>
        </w:category>
        <w:types>
          <w:type w:val="bbPlcHdr"/>
        </w:types>
        <w:behaviors>
          <w:behavior w:val="content"/>
        </w:behaviors>
        <w:guid w:val="{38B88BF2-AEED-42DB-8C44-A0546C26243C}"/>
      </w:docPartPr>
      <w:docPartBody>
        <w:p w:rsidR="00AF13AB" w:rsidRDefault="00D5722D">
          <w:pPr>
            <w:pStyle w:val="5D0FBFC132484343B553C5C984DF45FC"/>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altName w:val="MS Gothic"/>
    <w:panose1 w:val="020B0604030504040204"/>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22D"/>
    <w:rsid w:val="0000776E"/>
    <w:rsid w:val="0006391D"/>
    <w:rsid w:val="00063D33"/>
    <w:rsid w:val="000D2B29"/>
    <w:rsid w:val="001B0A1C"/>
    <w:rsid w:val="00260F95"/>
    <w:rsid w:val="00287E10"/>
    <w:rsid w:val="00324676"/>
    <w:rsid w:val="00341E18"/>
    <w:rsid w:val="003540CE"/>
    <w:rsid w:val="00354C4A"/>
    <w:rsid w:val="003B583F"/>
    <w:rsid w:val="003D565B"/>
    <w:rsid w:val="0041189F"/>
    <w:rsid w:val="004228B2"/>
    <w:rsid w:val="00504650"/>
    <w:rsid w:val="00551265"/>
    <w:rsid w:val="00552957"/>
    <w:rsid w:val="00575211"/>
    <w:rsid w:val="005A3913"/>
    <w:rsid w:val="006038A8"/>
    <w:rsid w:val="00615B8F"/>
    <w:rsid w:val="0062253B"/>
    <w:rsid w:val="006E03D0"/>
    <w:rsid w:val="006F3E2F"/>
    <w:rsid w:val="007116FE"/>
    <w:rsid w:val="007A3A08"/>
    <w:rsid w:val="007B464D"/>
    <w:rsid w:val="00811F75"/>
    <w:rsid w:val="008A1115"/>
    <w:rsid w:val="009129AF"/>
    <w:rsid w:val="009D74B2"/>
    <w:rsid w:val="00A403D8"/>
    <w:rsid w:val="00A5124F"/>
    <w:rsid w:val="00A646F2"/>
    <w:rsid w:val="00AF13AB"/>
    <w:rsid w:val="00AF54B3"/>
    <w:rsid w:val="00B31B79"/>
    <w:rsid w:val="00C60BC4"/>
    <w:rsid w:val="00C716FF"/>
    <w:rsid w:val="00CC47E1"/>
    <w:rsid w:val="00D470BC"/>
    <w:rsid w:val="00D5722D"/>
    <w:rsid w:val="00D9755F"/>
    <w:rsid w:val="00F35184"/>
    <w:rsid w:val="00FA0537"/>
    <w:rsid w:val="00FE1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0FBFC132484343B553C5C984DF45FC">
    <w:name w:val="5D0FBFC132484343B553C5C984DF45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F7427-7999-47FF-9280-302A5E2A1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435</TotalTime>
  <Pages>23</Pages>
  <Words>2833</Words>
  <Characters>16152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18948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Final Report</dc:subject>
  <dc:creator>Uzzi</dc:creator>
  <cp:lastModifiedBy>Microsoft account</cp:lastModifiedBy>
  <cp:revision>116</cp:revision>
  <cp:lastPrinted>2022-01-24T04:08:00Z</cp:lastPrinted>
  <dcterms:created xsi:type="dcterms:W3CDTF">2022-02-13T17:12:00Z</dcterms:created>
  <dcterms:modified xsi:type="dcterms:W3CDTF">2022-02-19T01:51:00Z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Anumol@vidyatech.com</vt:lpwstr>
  </property>
  <property fmtid="{D5CDD505-2E9C-101B-9397-08002B2CF9AE}" pid="8" name="MSIP_Label_f42aa342-8706-4288-bd11-ebb85995028c_SetDate">
    <vt:lpwstr>2018-06-11T11:35:00.3825830Z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